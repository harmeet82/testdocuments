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855C" w14:textId="77777777" w:rsidR="005C1248" w:rsidRPr="0048687E" w:rsidRDefault="00250FBB">
      <w:pPr>
        <w:pStyle w:val="CVKeypointHdr"/>
      </w:pPr>
      <w:r>
        <w:rPr>
          <w:noProof/>
          <w:lang w:eastAsia="en-GB"/>
        </w:rPr>
        <w:drawing>
          <wp:anchor distT="0" distB="0" distL="114300" distR="114300" simplePos="0" relativeHeight="251657728" behindDoc="0" locked="0" layoutInCell="1" allowOverlap="1" wp14:anchorId="3976B2B5" wp14:editId="19B29CC7">
            <wp:simplePos x="0" y="0"/>
            <wp:positionH relativeFrom="page">
              <wp:posOffset>5476875</wp:posOffset>
            </wp:positionH>
            <wp:positionV relativeFrom="paragraph">
              <wp:posOffset>-1157605</wp:posOffset>
            </wp:positionV>
            <wp:extent cx="1333500" cy="704850"/>
            <wp:effectExtent l="19050" t="0" r="0" b="0"/>
            <wp:wrapNone/>
            <wp:docPr id="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C1248" w:rsidRPr="0048687E">
        <w:t>Profile</w:t>
      </w:r>
    </w:p>
    <w:p w14:paraId="00CA08F2" w14:textId="288F66F0" w:rsidR="00B5079C" w:rsidRPr="00B5079C" w:rsidRDefault="00B5079C" w:rsidP="00B5079C">
      <w:pPr>
        <w:keepLines w:val="0"/>
        <w:numPr>
          <w:ilvl w:val="0"/>
          <w:numId w:val="4"/>
        </w:numPr>
        <w:spacing w:before="0" w:after="0"/>
        <w:contextualSpacing/>
        <w:jc w:val="left"/>
        <w:rPr>
          <w:rFonts w:ascii="Times New Roman" w:hAnsi="Times New Roman"/>
          <w:lang w:val="en-US" w:eastAsia="ar-SA"/>
        </w:rPr>
      </w:pPr>
      <w:r w:rsidRPr="00B5079C">
        <w:rPr>
          <w:rFonts w:ascii="Times New Roman" w:hAnsi="Times New Roman"/>
          <w:lang w:val="en-US" w:eastAsia="ar-SA"/>
        </w:rPr>
        <w:t>Skilled Techno Functional Architect having 1</w:t>
      </w:r>
      <w:r w:rsidR="00BC7AB5">
        <w:rPr>
          <w:rFonts w:ascii="Times New Roman" w:hAnsi="Times New Roman"/>
          <w:lang w:val="en-US" w:eastAsia="ar-SA"/>
        </w:rPr>
        <w:t>8</w:t>
      </w:r>
      <w:r w:rsidRPr="00B5079C">
        <w:rPr>
          <w:rFonts w:ascii="Times New Roman" w:hAnsi="Times New Roman"/>
          <w:lang w:val="en-US" w:eastAsia="ar-SA"/>
        </w:rPr>
        <w:t xml:space="preserve"> years of IT experience in Insurance &amp; Financial services</w:t>
      </w:r>
      <w:r w:rsidRPr="00B5079C">
        <w:rPr>
          <w:rFonts w:ascii="Times New Roman" w:hAnsi="Times New Roman"/>
          <w:b/>
          <w:lang w:val="en-US" w:eastAsia="ar-SA"/>
        </w:rPr>
        <w:t>.</w:t>
      </w:r>
    </w:p>
    <w:p w14:paraId="61C5DC51" w14:textId="77777777" w:rsidR="00B5079C" w:rsidRPr="00B5079C" w:rsidRDefault="00B5079C" w:rsidP="00B5079C">
      <w:pPr>
        <w:keepLines w:val="0"/>
        <w:numPr>
          <w:ilvl w:val="0"/>
          <w:numId w:val="4"/>
        </w:numPr>
        <w:spacing w:before="0" w:after="0"/>
        <w:contextualSpacing/>
        <w:jc w:val="left"/>
        <w:rPr>
          <w:rFonts w:ascii="Times New Roman" w:hAnsi="Times New Roman"/>
          <w:b/>
          <w:bCs/>
          <w:lang w:eastAsia="ar-SA"/>
        </w:rPr>
      </w:pPr>
      <w:r w:rsidRPr="00B5079C">
        <w:rPr>
          <w:rFonts w:ascii="Times New Roman" w:hAnsi="Times New Roman"/>
          <w:lang w:val="en-US" w:eastAsia="ar-SA"/>
        </w:rPr>
        <w:t>Onsite/Client experience as a Technical Lead (Jun’15 – till date) in UK.</w:t>
      </w:r>
    </w:p>
    <w:p w14:paraId="7EA1F64D" w14:textId="4E271ED1" w:rsidR="00B5079C" w:rsidRPr="00B5079C" w:rsidRDefault="00B5079C" w:rsidP="00B5079C">
      <w:pPr>
        <w:keepLines w:val="0"/>
        <w:numPr>
          <w:ilvl w:val="0"/>
          <w:numId w:val="4"/>
        </w:numPr>
        <w:spacing w:before="0" w:after="0"/>
        <w:contextualSpacing/>
        <w:jc w:val="left"/>
        <w:rPr>
          <w:rFonts w:ascii="Times New Roman" w:hAnsi="Times New Roman"/>
          <w:lang w:val="en-US" w:eastAsia="ar-SA"/>
        </w:rPr>
      </w:pPr>
      <w:r w:rsidRPr="00B5079C">
        <w:rPr>
          <w:rFonts w:ascii="Times New Roman" w:hAnsi="Times New Roman"/>
          <w:lang w:val="en-US" w:eastAsia="ar-SA"/>
        </w:rPr>
        <w:t xml:space="preserve">Hands-on Technologist in Java/J2EE, MQ, SQL (MySQL, Oracle), </w:t>
      </w:r>
      <w:r w:rsidR="00287461">
        <w:rPr>
          <w:rFonts w:ascii="Times New Roman" w:hAnsi="Times New Roman"/>
          <w:lang w:val="en-US" w:eastAsia="ar-SA"/>
        </w:rPr>
        <w:t xml:space="preserve">Drools, Google Coud </w:t>
      </w:r>
      <w:r w:rsidR="00287461" w:rsidRPr="00287461">
        <w:rPr>
          <w:rFonts w:ascii="Times New Roman" w:hAnsi="Times New Roman"/>
          <w:lang w:val="en-US" w:eastAsia="ar-SA"/>
        </w:rPr>
        <w:t>Platform</w:t>
      </w:r>
      <w:r w:rsidR="00BC7AB5">
        <w:rPr>
          <w:rFonts w:ascii="Times New Roman" w:hAnsi="Times New Roman"/>
          <w:lang w:val="en-US" w:eastAsia="ar-SA"/>
        </w:rPr>
        <w:t xml:space="preserve">, </w:t>
      </w:r>
      <w:r w:rsidR="00BC7AB5" w:rsidRPr="00BC7AB5">
        <w:rPr>
          <w:rFonts w:ascii="Times New Roman" w:hAnsi="Times New Roman"/>
          <w:lang w:val="en-US" w:eastAsia="ar-SA"/>
        </w:rPr>
        <w:t xml:space="preserve">Conversational Agents and </w:t>
      </w:r>
      <w:proofErr w:type="spellStart"/>
      <w:r w:rsidR="00BC7AB5" w:rsidRPr="00BC7AB5">
        <w:rPr>
          <w:rFonts w:ascii="Times New Roman" w:hAnsi="Times New Roman"/>
          <w:lang w:val="en-US" w:eastAsia="ar-SA"/>
        </w:rPr>
        <w:t>Dialogflow</w:t>
      </w:r>
      <w:proofErr w:type="spellEnd"/>
      <w:r w:rsidR="00287461">
        <w:rPr>
          <w:rFonts w:ascii="Times New Roman" w:hAnsi="Times New Roman"/>
          <w:lang w:val="en-US" w:eastAsia="ar-SA"/>
        </w:rPr>
        <w:t xml:space="preserve">, </w:t>
      </w:r>
      <w:r w:rsidRPr="00B5079C">
        <w:rPr>
          <w:rFonts w:ascii="Times New Roman" w:hAnsi="Times New Roman"/>
          <w:lang w:val="en-US" w:eastAsia="ar-SA"/>
        </w:rPr>
        <w:t xml:space="preserve">IBM </w:t>
      </w:r>
      <w:proofErr w:type="spellStart"/>
      <w:r w:rsidRPr="00B5079C">
        <w:rPr>
          <w:rFonts w:ascii="Times New Roman" w:hAnsi="Times New Roman"/>
          <w:lang w:val="en-US" w:eastAsia="ar-SA"/>
        </w:rPr>
        <w:t>JRules</w:t>
      </w:r>
      <w:proofErr w:type="spellEnd"/>
      <w:r w:rsidRPr="00B5079C">
        <w:rPr>
          <w:rFonts w:ascii="Times New Roman" w:hAnsi="Times New Roman"/>
          <w:lang w:val="en-US" w:eastAsia="ar-SA"/>
        </w:rPr>
        <w:t>, spring boot, Restful Web Services using Micro services architecture and supporting testing toolkit along with CI/CD based deployment.</w:t>
      </w:r>
    </w:p>
    <w:p w14:paraId="2672DC57" w14:textId="77777777" w:rsidR="00B5079C" w:rsidRPr="00B5079C" w:rsidRDefault="00B5079C" w:rsidP="00B5079C">
      <w:pPr>
        <w:keepLines w:val="0"/>
        <w:numPr>
          <w:ilvl w:val="0"/>
          <w:numId w:val="4"/>
        </w:numPr>
        <w:spacing w:before="0" w:after="0"/>
        <w:contextualSpacing/>
        <w:jc w:val="left"/>
        <w:rPr>
          <w:rFonts w:ascii="Times New Roman" w:hAnsi="Times New Roman"/>
          <w:lang w:val="en-US" w:eastAsia="ar-SA"/>
        </w:rPr>
      </w:pPr>
      <w:r w:rsidRPr="00B5079C">
        <w:rPr>
          <w:rFonts w:ascii="Times New Roman" w:hAnsi="Times New Roman"/>
          <w:lang w:val="en-US" w:eastAsia="ar-SA"/>
        </w:rPr>
        <w:t>Experience in Requirement gathering, analysis, solution providing, Client interaction (India, Abroad) and Software Development with E2E responsibility.</w:t>
      </w:r>
    </w:p>
    <w:p w14:paraId="1F7BAC88" w14:textId="77777777" w:rsidR="00B5079C" w:rsidRDefault="00B5079C" w:rsidP="00B5079C">
      <w:pPr>
        <w:keepLines w:val="0"/>
        <w:numPr>
          <w:ilvl w:val="0"/>
          <w:numId w:val="4"/>
        </w:numPr>
        <w:spacing w:before="0" w:after="0"/>
        <w:contextualSpacing/>
        <w:jc w:val="left"/>
        <w:rPr>
          <w:rFonts w:ascii="Times New Roman" w:hAnsi="Times New Roman"/>
          <w:lang w:val="en-US" w:eastAsia="ar-SA"/>
        </w:rPr>
      </w:pPr>
      <w:r w:rsidRPr="00B5079C">
        <w:rPr>
          <w:rFonts w:ascii="Times New Roman" w:hAnsi="Times New Roman"/>
          <w:lang w:val="en-US" w:eastAsia="ar-SA"/>
        </w:rPr>
        <w:t>Working with stakeholders following the Agile Scrum software development process.</w:t>
      </w:r>
    </w:p>
    <w:p w14:paraId="624939AF" w14:textId="758070BF" w:rsidR="00287461" w:rsidRDefault="00287461" w:rsidP="00B5079C">
      <w:pPr>
        <w:keepLines w:val="0"/>
        <w:numPr>
          <w:ilvl w:val="0"/>
          <w:numId w:val="4"/>
        </w:numPr>
        <w:spacing w:before="0" w:after="0"/>
        <w:contextualSpacing/>
        <w:jc w:val="left"/>
        <w:rPr>
          <w:rFonts w:ascii="Times New Roman" w:hAnsi="Times New Roman"/>
          <w:lang w:val="en-US" w:eastAsia="ar-SA"/>
        </w:rPr>
      </w:pPr>
      <w:r>
        <w:rPr>
          <w:rFonts w:ascii="Times New Roman" w:hAnsi="Times New Roman"/>
          <w:lang w:val="en-US" w:eastAsia="ar-SA"/>
        </w:rPr>
        <w:t xml:space="preserve">Completed </w:t>
      </w:r>
      <w:r w:rsidRPr="00287461">
        <w:rPr>
          <w:rFonts w:ascii="Times New Roman" w:hAnsi="Times New Roman"/>
          <w:lang w:val="en-US" w:eastAsia="ar-SA"/>
        </w:rPr>
        <w:t>Responsive, Collaborative Digital Architecture (RCDA)</w:t>
      </w:r>
      <w:r>
        <w:rPr>
          <w:rFonts w:ascii="Times New Roman" w:hAnsi="Times New Roman"/>
          <w:lang w:val="en-US" w:eastAsia="ar-SA"/>
        </w:rPr>
        <w:t xml:space="preserve"> certification</w:t>
      </w:r>
      <w:r w:rsidR="0093330C">
        <w:rPr>
          <w:rFonts w:ascii="Times New Roman" w:hAnsi="Times New Roman"/>
          <w:lang w:val="en-US" w:eastAsia="ar-SA"/>
        </w:rPr>
        <w:t xml:space="preserve"> </w:t>
      </w:r>
      <w:r w:rsidR="0093330C" w:rsidRPr="0093330C">
        <w:rPr>
          <w:rFonts w:ascii="Times New Roman" w:hAnsi="Times New Roman"/>
          <w:lang w:val="en-US" w:eastAsia="ar-SA"/>
        </w:rPr>
        <w:t xml:space="preserve">and </w:t>
      </w:r>
      <w:proofErr w:type="spellStart"/>
      <w:r w:rsidR="0093330C" w:rsidRPr="0093330C">
        <w:rPr>
          <w:rFonts w:ascii="Times New Roman" w:hAnsi="Times New Roman"/>
          <w:lang w:val="en-US" w:eastAsia="ar-SA"/>
        </w:rPr>
        <w:t>SAFe</w:t>
      </w:r>
      <w:proofErr w:type="spellEnd"/>
      <w:r w:rsidR="0093330C" w:rsidRPr="0093330C">
        <w:rPr>
          <w:rFonts w:ascii="Times New Roman" w:hAnsi="Times New Roman"/>
          <w:lang w:val="en-US" w:eastAsia="ar-SA"/>
        </w:rPr>
        <w:t xml:space="preserve"> Agilist certification.</w:t>
      </w:r>
    </w:p>
    <w:p w14:paraId="792E55C7" w14:textId="151D4F14" w:rsidR="0093330C" w:rsidRPr="00B5079C" w:rsidRDefault="0093330C" w:rsidP="00B5079C">
      <w:pPr>
        <w:keepLines w:val="0"/>
        <w:numPr>
          <w:ilvl w:val="0"/>
          <w:numId w:val="4"/>
        </w:numPr>
        <w:spacing w:before="0" w:after="0"/>
        <w:contextualSpacing/>
        <w:jc w:val="left"/>
        <w:rPr>
          <w:rFonts w:ascii="Times New Roman" w:hAnsi="Times New Roman"/>
          <w:lang w:val="en-US" w:eastAsia="ar-SA"/>
        </w:rPr>
      </w:pPr>
      <w:r w:rsidRPr="0093330C">
        <w:rPr>
          <w:rFonts w:ascii="Times New Roman" w:hAnsi="Times New Roman"/>
          <w:lang w:val="en-US" w:eastAsia="ar-SA"/>
        </w:rPr>
        <w:t xml:space="preserve">Implemented AI-driven digital assistant leveraging Conversational Agents and </w:t>
      </w:r>
      <w:proofErr w:type="spellStart"/>
      <w:r w:rsidRPr="0093330C">
        <w:rPr>
          <w:rFonts w:ascii="Times New Roman" w:hAnsi="Times New Roman"/>
          <w:lang w:val="en-US" w:eastAsia="ar-SA"/>
        </w:rPr>
        <w:t>Dialogflow</w:t>
      </w:r>
      <w:proofErr w:type="spellEnd"/>
      <w:r w:rsidRPr="0093330C">
        <w:rPr>
          <w:rFonts w:ascii="Times New Roman" w:hAnsi="Times New Roman"/>
          <w:lang w:val="en-US" w:eastAsia="ar-SA"/>
        </w:rPr>
        <w:t xml:space="preserve"> </w:t>
      </w:r>
      <w:proofErr w:type="gramStart"/>
      <w:r>
        <w:rPr>
          <w:rFonts w:ascii="Times New Roman" w:hAnsi="Times New Roman"/>
          <w:lang w:val="en-US" w:eastAsia="ar-SA"/>
        </w:rPr>
        <w:t>CX</w:t>
      </w:r>
      <w:proofErr w:type="gramEnd"/>
      <w:r>
        <w:rPr>
          <w:rFonts w:ascii="Times New Roman" w:hAnsi="Times New Roman"/>
          <w:lang w:val="en-US" w:eastAsia="ar-SA"/>
        </w:rPr>
        <w:t xml:space="preserve"> </w:t>
      </w:r>
      <w:r w:rsidRPr="0093330C">
        <w:rPr>
          <w:rFonts w:ascii="Times New Roman" w:hAnsi="Times New Roman"/>
          <w:lang w:val="en-US" w:eastAsia="ar-SA"/>
        </w:rPr>
        <w:t>integrated with Vertex AI for intelligent document indexing and retrieval, enhancing user experience and reducing query resolution time by 40%.</w:t>
      </w:r>
    </w:p>
    <w:p w14:paraId="6696965A" w14:textId="77777777" w:rsidR="005C1248" w:rsidRPr="0048687E" w:rsidRDefault="00686D14">
      <w:pPr>
        <w:pStyle w:val="CVKeypointHdr"/>
      </w:pPr>
      <w:r w:rsidRPr="0048687E">
        <w:t xml:space="preserve">Industry </w:t>
      </w:r>
      <w:r w:rsidR="00E17E54" w:rsidRPr="0048687E">
        <w:t>Experience</w:t>
      </w:r>
    </w:p>
    <w:p w14:paraId="3A12D655" w14:textId="77777777" w:rsidR="008E1619" w:rsidRDefault="00B5079C" w:rsidP="008E1619">
      <w:pPr>
        <w:pStyle w:val="CVKeypoint"/>
      </w:pPr>
      <w:r>
        <w:t>Insurance</w:t>
      </w:r>
    </w:p>
    <w:p w14:paraId="7FB55A56" w14:textId="77777777" w:rsidR="00B5079C" w:rsidRDefault="00B5079C" w:rsidP="008E1619">
      <w:pPr>
        <w:pStyle w:val="CVKeypoint"/>
      </w:pPr>
      <w:r>
        <w:t>Banking and financial services</w:t>
      </w:r>
    </w:p>
    <w:p w14:paraId="6B577ED0" w14:textId="1AADA288" w:rsidR="00B5079C" w:rsidRPr="00DB0F4C" w:rsidRDefault="00B5079C" w:rsidP="008E1619">
      <w:pPr>
        <w:pStyle w:val="CVKeypoint"/>
      </w:pPr>
      <w:r>
        <w:t xml:space="preserve">Regulatory </w:t>
      </w:r>
      <w:r w:rsidR="00072EF7">
        <w:t>(Client Money and Asset, Employee Compliance)</w:t>
      </w:r>
    </w:p>
    <w:p w14:paraId="16A8EF38" w14:textId="77777777" w:rsidR="005C1248" w:rsidRPr="0048687E" w:rsidRDefault="00686D14">
      <w:pPr>
        <w:pStyle w:val="CVKeypointHdr"/>
      </w:pPr>
      <w:r w:rsidRPr="0048687E">
        <w:t xml:space="preserve">Skills &amp; </w:t>
      </w:r>
      <w:r w:rsidR="00E17E54" w:rsidRPr="0048687E">
        <w:t>Competencies</w:t>
      </w:r>
    </w:p>
    <w:p w14:paraId="69EE0258" w14:textId="77777777" w:rsidR="008E1619" w:rsidRDefault="00B5079C" w:rsidP="008E1619">
      <w:pPr>
        <w:pStyle w:val="CVKeypoint"/>
      </w:pPr>
      <w:r>
        <w:t>Java/J2ee Developer</w:t>
      </w:r>
    </w:p>
    <w:p w14:paraId="6ADCE35A" w14:textId="77777777" w:rsidR="00B5079C" w:rsidRDefault="00B5079C" w:rsidP="008E1619">
      <w:pPr>
        <w:pStyle w:val="CVKeypoint"/>
      </w:pPr>
      <w:r>
        <w:t>Techno Functional Architect</w:t>
      </w:r>
    </w:p>
    <w:p w14:paraId="370AD76D" w14:textId="77777777" w:rsidR="00202EED" w:rsidRDefault="00202EED" w:rsidP="008E1619">
      <w:pPr>
        <w:pStyle w:val="CVKeypoint"/>
      </w:pPr>
      <w:r>
        <w:t>Spring Boot</w:t>
      </w:r>
    </w:p>
    <w:p w14:paraId="35F74172" w14:textId="77777777" w:rsidR="00202EED" w:rsidRPr="00287461" w:rsidRDefault="00202EED" w:rsidP="008E1619">
      <w:pPr>
        <w:pStyle w:val="CVKeypoint"/>
      </w:pPr>
      <w:r w:rsidRPr="00202EED">
        <w:rPr>
          <w:rFonts w:ascii="Times New Roman" w:hAnsi="Times New Roman"/>
        </w:rPr>
        <w:t xml:space="preserve">Restful Web Services using Micro services </w:t>
      </w:r>
      <w:r w:rsidR="00FD4857" w:rsidRPr="00202EED">
        <w:rPr>
          <w:rFonts w:ascii="Times New Roman" w:hAnsi="Times New Roman"/>
        </w:rPr>
        <w:t>architecture</w:t>
      </w:r>
    </w:p>
    <w:p w14:paraId="034BB065" w14:textId="125A843C" w:rsidR="00287461" w:rsidRPr="00287461" w:rsidRDefault="00287461" w:rsidP="008E1619">
      <w:pPr>
        <w:pStyle w:val="CVKeypoint"/>
      </w:pPr>
      <w:r>
        <w:rPr>
          <w:rFonts w:ascii="Times New Roman" w:hAnsi="Times New Roman"/>
        </w:rPr>
        <w:t>Drools</w:t>
      </w:r>
      <w:r w:rsidR="00C3139C">
        <w:rPr>
          <w:rFonts w:ascii="Times New Roman" w:hAnsi="Times New Roman"/>
        </w:rPr>
        <w:t xml:space="preserve"> Rules Engine</w:t>
      </w:r>
    </w:p>
    <w:p w14:paraId="7ECE5362" w14:textId="3158F3D0" w:rsidR="00287461" w:rsidRDefault="00C3139C" w:rsidP="008E1619">
      <w:pPr>
        <w:pStyle w:val="CVKeypoint"/>
      </w:pPr>
      <w:r>
        <w:t xml:space="preserve">Google Cloud </w:t>
      </w:r>
      <w:r w:rsidRPr="00C3139C">
        <w:t>Platform</w:t>
      </w:r>
    </w:p>
    <w:p w14:paraId="4BF474B2" w14:textId="4F91FBC4" w:rsidR="00432D1D" w:rsidRDefault="00432D1D" w:rsidP="008E1619">
      <w:pPr>
        <w:pStyle w:val="CVKeypoint"/>
      </w:pPr>
      <w:proofErr w:type="spellStart"/>
      <w:r w:rsidRPr="00BC7AB5">
        <w:rPr>
          <w:rFonts w:ascii="Times New Roman" w:hAnsi="Times New Roman"/>
          <w:lang w:val="en-US" w:eastAsia="ar-SA"/>
        </w:rPr>
        <w:t>Dialogflow</w:t>
      </w:r>
      <w:proofErr w:type="spellEnd"/>
      <w:r>
        <w:rPr>
          <w:rFonts w:ascii="Times New Roman" w:hAnsi="Times New Roman"/>
          <w:lang w:val="en-US" w:eastAsia="ar-SA"/>
        </w:rPr>
        <w:t xml:space="preserve"> CX</w:t>
      </w:r>
    </w:p>
    <w:p w14:paraId="69968BE0" w14:textId="77777777" w:rsidR="00B5079C" w:rsidRPr="0081742D" w:rsidRDefault="00B5079C" w:rsidP="00B5079C">
      <w:pPr>
        <w:pStyle w:val="CVKeypoint"/>
        <w:numPr>
          <w:ilvl w:val="0"/>
          <w:numId w:val="0"/>
        </w:numPr>
        <w:ind w:left="3226"/>
      </w:pPr>
    </w:p>
    <w:p w14:paraId="4F810BEE" w14:textId="77777777" w:rsidR="005C1248" w:rsidRPr="0048687E" w:rsidRDefault="005C1248" w:rsidP="008E1619">
      <w:pPr>
        <w:pStyle w:val="CVKeypointHdr"/>
      </w:pPr>
      <w:r w:rsidRPr="0048687E">
        <w:t xml:space="preserve">Career </w:t>
      </w:r>
      <w:r w:rsidR="00E17E54" w:rsidRPr="0048687E">
        <w:t>Summary</w:t>
      </w:r>
    </w:p>
    <w:tbl>
      <w:tblPr>
        <w:tblW w:w="0" w:type="auto"/>
        <w:tblInd w:w="3190" w:type="dxa"/>
        <w:tblLayout w:type="fixed"/>
        <w:tblLook w:val="0000" w:firstRow="0" w:lastRow="0" w:firstColumn="0" w:lastColumn="0" w:noHBand="0" w:noVBand="0"/>
      </w:tblPr>
      <w:tblGrid>
        <w:gridCol w:w="2197"/>
        <w:gridCol w:w="3741"/>
      </w:tblGrid>
      <w:tr w:rsidR="008E1619" w:rsidRPr="00DB0F4C" w14:paraId="0FD8C9D3" w14:textId="77777777" w:rsidTr="005175DB">
        <w:tc>
          <w:tcPr>
            <w:tcW w:w="2197" w:type="dxa"/>
          </w:tcPr>
          <w:p w14:paraId="24B39775" w14:textId="77777777" w:rsidR="002A0180" w:rsidRDefault="002A0180" w:rsidP="008E1619">
            <w:pPr>
              <w:pStyle w:val="CVSummary"/>
            </w:pPr>
            <w:r>
              <w:t>Sep</w:t>
            </w:r>
            <w:r w:rsidR="005175DB">
              <w:t xml:space="preserve"> </w:t>
            </w:r>
            <w:r>
              <w:t>2021 to present</w:t>
            </w:r>
          </w:p>
          <w:p w14:paraId="18C62FDC" w14:textId="77777777" w:rsidR="008E1619" w:rsidRPr="008E1619" w:rsidRDefault="008E1619" w:rsidP="008E1619">
            <w:pPr>
              <w:pStyle w:val="CVSummary"/>
            </w:pPr>
            <w:r w:rsidRPr="008E1619">
              <w:t>&lt;</w:t>
            </w:r>
            <w:r w:rsidR="00B5079C">
              <w:t>2013</w:t>
            </w:r>
            <w:r w:rsidRPr="008E1619">
              <w:t>&gt; to</w:t>
            </w:r>
            <w:r w:rsidR="00B5079C">
              <w:t xml:space="preserve"> Sep 2021</w:t>
            </w:r>
          </w:p>
        </w:tc>
        <w:tc>
          <w:tcPr>
            <w:tcW w:w="3741" w:type="dxa"/>
          </w:tcPr>
          <w:p w14:paraId="0626C1EC" w14:textId="77777777" w:rsidR="002A0180" w:rsidRPr="002A0180" w:rsidRDefault="002A0180" w:rsidP="008E1619">
            <w:pPr>
              <w:pStyle w:val="CVSummary"/>
              <w:rPr>
                <w:b/>
              </w:rPr>
            </w:pPr>
            <w:r w:rsidRPr="002A0180">
              <w:rPr>
                <w:b/>
              </w:rPr>
              <w:t>&lt;CGI</w:t>
            </w:r>
            <w:r w:rsidR="005175DB">
              <w:rPr>
                <w:b/>
              </w:rPr>
              <w:t xml:space="preserve"> IT</w:t>
            </w:r>
            <w:r w:rsidRPr="002A0180">
              <w:rPr>
                <w:b/>
              </w:rPr>
              <w:t xml:space="preserve"> UK&gt;</w:t>
            </w:r>
          </w:p>
          <w:p w14:paraId="17EA3AA7" w14:textId="77777777" w:rsidR="008E1619" w:rsidRPr="002A0180" w:rsidRDefault="008E1619" w:rsidP="008E1619">
            <w:pPr>
              <w:pStyle w:val="CVSummary"/>
              <w:rPr>
                <w:b/>
              </w:rPr>
            </w:pPr>
            <w:r w:rsidRPr="002A0180">
              <w:rPr>
                <w:b/>
              </w:rPr>
              <w:t>&lt;</w:t>
            </w:r>
            <w:r w:rsidR="00B5079C" w:rsidRPr="002A0180">
              <w:rPr>
                <w:rFonts w:ascii="Times New Roman" w:hAnsi="Times New Roman"/>
                <w:b/>
                <w:bCs/>
              </w:rPr>
              <w:t xml:space="preserve">Cognizant </w:t>
            </w:r>
            <w:r w:rsidR="00E52C35" w:rsidRPr="002A0180">
              <w:rPr>
                <w:rFonts w:ascii="Times New Roman" w:hAnsi="Times New Roman"/>
                <w:b/>
                <w:bCs/>
              </w:rPr>
              <w:t>W</w:t>
            </w:r>
            <w:r w:rsidR="00B5079C" w:rsidRPr="002A0180">
              <w:rPr>
                <w:rFonts w:ascii="Times New Roman" w:hAnsi="Times New Roman"/>
                <w:b/>
                <w:bCs/>
              </w:rPr>
              <w:t xml:space="preserve">orldwide </w:t>
            </w:r>
            <w:r w:rsidR="00E52C35" w:rsidRPr="002A0180">
              <w:rPr>
                <w:rFonts w:ascii="Times New Roman" w:hAnsi="Times New Roman"/>
                <w:b/>
                <w:bCs/>
              </w:rPr>
              <w:t>Limited</w:t>
            </w:r>
            <w:r w:rsidR="00B5079C" w:rsidRPr="002A0180">
              <w:rPr>
                <w:rFonts w:ascii="Times New Roman" w:hAnsi="Times New Roman"/>
                <w:b/>
                <w:bCs/>
              </w:rPr>
              <w:t xml:space="preserve"> </w:t>
            </w:r>
            <w:r w:rsidRPr="002A0180">
              <w:rPr>
                <w:b/>
              </w:rPr>
              <w:t>&gt;</w:t>
            </w:r>
          </w:p>
        </w:tc>
      </w:tr>
      <w:tr w:rsidR="008E1619" w:rsidRPr="00DB0F4C" w14:paraId="1D276A0A" w14:textId="77777777" w:rsidTr="005175DB">
        <w:tc>
          <w:tcPr>
            <w:tcW w:w="2197" w:type="dxa"/>
          </w:tcPr>
          <w:p w14:paraId="0AC35D20" w14:textId="77777777" w:rsidR="008E1619" w:rsidRPr="008E1619" w:rsidRDefault="008E1619" w:rsidP="008E1619">
            <w:pPr>
              <w:pStyle w:val="CVSummary"/>
            </w:pPr>
            <w:r w:rsidRPr="008E1619">
              <w:t>&lt;</w:t>
            </w:r>
            <w:r w:rsidR="00B5079C">
              <w:t>2012</w:t>
            </w:r>
            <w:r w:rsidRPr="008E1619">
              <w:t xml:space="preserve">&gt; to </w:t>
            </w:r>
            <w:r w:rsidR="00B5079C">
              <w:t>Dec 2013</w:t>
            </w:r>
          </w:p>
        </w:tc>
        <w:tc>
          <w:tcPr>
            <w:tcW w:w="3741" w:type="dxa"/>
          </w:tcPr>
          <w:p w14:paraId="03D85451" w14:textId="77777777" w:rsidR="008E1619" w:rsidRPr="008E1619" w:rsidRDefault="008E1619" w:rsidP="008E1619">
            <w:pPr>
              <w:pStyle w:val="CVSummary"/>
            </w:pPr>
            <w:r w:rsidRPr="008E1619">
              <w:t>&lt;</w:t>
            </w:r>
            <w:proofErr w:type="spellStart"/>
            <w:r w:rsidR="00B5079C">
              <w:rPr>
                <w:rFonts w:ascii="Times New Roman" w:hAnsi="Times New Roman"/>
                <w:b/>
                <w:bCs/>
              </w:rPr>
              <w:t>AtoS</w:t>
            </w:r>
            <w:proofErr w:type="spellEnd"/>
            <w:r w:rsidR="00B5079C">
              <w:rPr>
                <w:rFonts w:ascii="Times New Roman" w:hAnsi="Times New Roman"/>
                <w:b/>
                <w:bCs/>
              </w:rPr>
              <w:t xml:space="preserve"> India Ltd</w:t>
            </w:r>
            <w:r w:rsidRPr="008E1619">
              <w:t>&gt;</w:t>
            </w:r>
          </w:p>
        </w:tc>
      </w:tr>
      <w:tr w:rsidR="008E1619" w:rsidRPr="00DB0F4C" w14:paraId="0192C313" w14:textId="77777777" w:rsidTr="005175DB">
        <w:tc>
          <w:tcPr>
            <w:tcW w:w="2197" w:type="dxa"/>
          </w:tcPr>
          <w:p w14:paraId="0C1BC778" w14:textId="77777777" w:rsidR="008E1619" w:rsidRPr="008E1619" w:rsidRDefault="008E1619" w:rsidP="008E1619">
            <w:pPr>
              <w:pStyle w:val="CVSummary"/>
            </w:pPr>
            <w:r w:rsidRPr="008E1619">
              <w:t>&lt;</w:t>
            </w:r>
            <w:r w:rsidR="00B5079C">
              <w:t>2011</w:t>
            </w:r>
            <w:r w:rsidRPr="008E1619">
              <w:t xml:space="preserve">&gt; to </w:t>
            </w:r>
            <w:r w:rsidR="00B5079C">
              <w:t>Dec 2012</w:t>
            </w:r>
          </w:p>
        </w:tc>
        <w:tc>
          <w:tcPr>
            <w:tcW w:w="3741" w:type="dxa"/>
          </w:tcPr>
          <w:p w14:paraId="20C00529" w14:textId="77777777" w:rsidR="008E1619" w:rsidRPr="008E1619" w:rsidRDefault="008E1619" w:rsidP="008E1619">
            <w:pPr>
              <w:pStyle w:val="CVSummary"/>
            </w:pPr>
            <w:r w:rsidRPr="008E1619">
              <w:t>&lt;</w:t>
            </w:r>
            <w:r w:rsidR="00B5079C">
              <w:rPr>
                <w:rFonts w:ascii="Times New Roman" w:hAnsi="Times New Roman"/>
                <w:b/>
              </w:rPr>
              <w:t>Tata Consultancy Services Ltd</w:t>
            </w:r>
            <w:r w:rsidRPr="008E1619">
              <w:t>&gt;</w:t>
            </w:r>
          </w:p>
        </w:tc>
      </w:tr>
      <w:tr w:rsidR="008E1619" w:rsidRPr="00DB0F4C" w14:paraId="6AE9438B" w14:textId="77777777" w:rsidTr="005175DB">
        <w:tc>
          <w:tcPr>
            <w:tcW w:w="2197" w:type="dxa"/>
          </w:tcPr>
          <w:p w14:paraId="765266D2" w14:textId="77777777" w:rsidR="008E1619" w:rsidRPr="008E1619" w:rsidRDefault="008E1619" w:rsidP="008E1619">
            <w:pPr>
              <w:pStyle w:val="CVSummary"/>
            </w:pPr>
            <w:r w:rsidRPr="008E1619">
              <w:t>&lt;</w:t>
            </w:r>
            <w:r w:rsidR="00B5079C">
              <w:t>2007</w:t>
            </w:r>
            <w:r w:rsidRPr="008E1619">
              <w:t xml:space="preserve">&gt;to </w:t>
            </w:r>
            <w:r w:rsidR="00B5079C">
              <w:t>May 2011</w:t>
            </w:r>
          </w:p>
        </w:tc>
        <w:tc>
          <w:tcPr>
            <w:tcW w:w="3741" w:type="dxa"/>
          </w:tcPr>
          <w:p w14:paraId="523F8BF6" w14:textId="77777777" w:rsidR="008E1619" w:rsidRPr="008E1619" w:rsidRDefault="008E1619" w:rsidP="008E1619">
            <w:pPr>
              <w:pStyle w:val="CVSummary"/>
            </w:pPr>
            <w:r w:rsidRPr="008E1619">
              <w:t>&lt;</w:t>
            </w:r>
            <w:r w:rsidR="00B5079C">
              <w:rPr>
                <w:rFonts w:ascii="Times New Roman" w:hAnsi="Times New Roman"/>
                <w:b/>
              </w:rPr>
              <w:t>Larsen &amp; Toubro InfoTech Limited</w:t>
            </w:r>
            <w:r w:rsidRPr="008E1619">
              <w:t>&gt;</w:t>
            </w:r>
          </w:p>
        </w:tc>
      </w:tr>
    </w:tbl>
    <w:p w14:paraId="11D109E9" w14:textId="77777777" w:rsidR="005C1248" w:rsidRPr="0048687E" w:rsidRDefault="008E1619" w:rsidP="008E1619">
      <w:pPr>
        <w:pStyle w:val="CVKeypointHdr"/>
      </w:pPr>
      <w:r>
        <w:br w:type="page"/>
      </w:r>
      <w:r w:rsidR="005C1248" w:rsidRPr="0048687E">
        <w:lastRenderedPageBreak/>
        <w:t xml:space="preserve">Career </w:t>
      </w:r>
      <w:r w:rsidR="00E17E54" w:rsidRPr="0048687E">
        <w:t>History</w:t>
      </w:r>
    </w:p>
    <w:p w14:paraId="1B75DE07" w14:textId="77777777" w:rsidR="002A0180" w:rsidRPr="0081742D" w:rsidRDefault="002A0180" w:rsidP="002A0180">
      <w:pPr>
        <w:pStyle w:val="CVSubsection"/>
      </w:pPr>
      <w:r w:rsidRPr="0081742D">
        <w:t>&lt;</w:t>
      </w:r>
      <w:r w:rsidRPr="00202EED">
        <w:rPr>
          <w:rFonts w:ascii="Times New Roman" w:hAnsi="Times New Roman"/>
          <w:color w:val="000000"/>
          <w:szCs w:val="20"/>
        </w:rPr>
        <w:t xml:space="preserve"> </w:t>
      </w:r>
      <w:r>
        <w:t>CGI IT UK (LONDON)</w:t>
      </w:r>
      <w:r w:rsidRPr="00202EED">
        <w:t xml:space="preserve"> </w:t>
      </w:r>
      <w:r w:rsidRPr="0081742D">
        <w:t>&gt;</w:t>
      </w:r>
    </w:p>
    <w:p w14:paraId="13D376BB" w14:textId="77777777" w:rsidR="002A0180" w:rsidRPr="00D113E2" w:rsidRDefault="002A0180" w:rsidP="002A0180">
      <w:pPr>
        <w:pStyle w:val="CVRole"/>
      </w:pPr>
      <w:r>
        <w:t>Sep 2021 - Present</w:t>
      </w:r>
      <w:r w:rsidRPr="0081742D">
        <w:tab/>
        <w:t>&lt;</w:t>
      </w:r>
      <w:r w:rsidRPr="00202EED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Senior Developer</w:t>
      </w:r>
      <w:r w:rsidRPr="0081742D">
        <w:t xml:space="preserve"> &gt;</w:t>
      </w:r>
      <w:r w:rsidRPr="0081742D">
        <w:tab/>
        <w:t>&lt;</w:t>
      </w:r>
      <w:r>
        <w:t>BFS:  Regulatory</w:t>
      </w:r>
      <w:r w:rsidRPr="00D113E2">
        <w:t>&gt;</w:t>
      </w:r>
    </w:p>
    <w:p w14:paraId="327EA2A6" w14:textId="77777777" w:rsidR="002A0180" w:rsidRPr="00FC5F7F" w:rsidRDefault="002A0180" w:rsidP="002A0180">
      <w:pPr>
        <w:pStyle w:val="CVProject"/>
      </w:pPr>
      <w:r w:rsidRPr="0081742D">
        <w:tab/>
      </w:r>
      <w:r w:rsidRPr="00FC5F7F">
        <w:t>&lt;</w:t>
      </w:r>
      <w:r w:rsidRPr="00202EED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Employee Compliance</w:t>
      </w:r>
      <w:r w:rsidRPr="00FC5F7F">
        <w:t xml:space="preserve"> &gt;</w:t>
      </w:r>
    </w:p>
    <w:p w14:paraId="3F32956B" w14:textId="77777777" w:rsidR="002A0180" w:rsidRPr="00FC5F7F" w:rsidRDefault="002A0180" w:rsidP="002A0180">
      <w:pPr>
        <w:pStyle w:val="CVResponsibilities"/>
      </w:pPr>
      <w:r w:rsidRPr="0081742D">
        <w:tab/>
      </w:r>
      <w:r w:rsidRPr="00FC5F7F">
        <w:t>&lt;Responsibilities&gt;</w:t>
      </w:r>
    </w:p>
    <w:p w14:paraId="4F7E8B42" w14:textId="12DE7DB1" w:rsidR="00072EF7" w:rsidRDefault="009E2230" w:rsidP="002A0180">
      <w:pPr>
        <w:pStyle w:val="CVBullet1"/>
      </w:pPr>
      <w:r w:rsidRPr="009E2230">
        <w:t>Served as a senior technical consultant across multiple London-based teams, driving architectural decisions and providing hands-on expertise that ensured alignment with enterprise standards, improved code quality through best practices, and accelerated project delivery to meet complex deadlines.</w:t>
      </w:r>
    </w:p>
    <w:p w14:paraId="129AFEEB" w14:textId="16EB88E4" w:rsidR="002A0180" w:rsidRDefault="0093431C" w:rsidP="002A0180">
      <w:pPr>
        <w:pStyle w:val="CVBullet1"/>
      </w:pPr>
      <w:r w:rsidRPr="0093431C">
        <w:t>Delivered end-to-end development of new features as a key individual contributor, designing scalable architecture and implementing best practices</w:t>
      </w:r>
      <w:r w:rsidR="002A0180">
        <w:t>.</w:t>
      </w:r>
    </w:p>
    <w:p w14:paraId="5F323710" w14:textId="4C2CBA4C" w:rsidR="002A0180" w:rsidRDefault="00BC7AB5" w:rsidP="002A0180">
      <w:pPr>
        <w:pStyle w:val="CVBullet1"/>
        <w:rPr>
          <w:lang w:eastAsia="ar-SA"/>
        </w:rPr>
      </w:pPr>
      <w:r w:rsidRPr="00BC7AB5">
        <w:t>Directed end-to-end application development within an Agile/Scrum framework, defining microservices architecture and implementing best practices</w:t>
      </w:r>
      <w:r w:rsidR="002A0180">
        <w:t>.</w:t>
      </w:r>
    </w:p>
    <w:p w14:paraId="24775BC6" w14:textId="62BC56AB" w:rsidR="002A0180" w:rsidRDefault="0093431C" w:rsidP="00F40F2D">
      <w:pPr>
        <w:pStyle w:val="CVBullet1"/>
        <w:numPr>
          <w:ilvl w:val="0"/>
          <w:numId w:val="0"/>
        </w:numPr>
        <w:ind w:left="3240"/>
        <w:rPr>
          <w:lang w:eastAsia="ar-SA"/>
        </w:rPr>
      </w:pPr>
      <w:r w:rsidRPr="0093431C">
        <w:rPr>
          <w:lang w:eastAsia="en-GB"/>
        </w:rPr>
        <w:t>Actively participated in all Agile ceremonies, ensuring effective collaboration and timely delivery of sprint goals.</w:t>
      </w:r>
    </w:p>
    <w:p w14:paraId="1208712E" w14:textId="0602490A" w:rsidR="002A0180" w:rsidRDefault="00BC7AB5" w:rsidP="002A0180">
      <w:pPr>
        <w:pStyle w:val="CVBullet1"/>
        <w:rPr>
          <w:lang w:eastAsia="ar-SA"/>
        </w:rPr>
      </w:pPr>
      <w:r w:rsidRPr="00BC7AB5">
        <w:rPr>
          <w:lang w:eastAsia="ar-SA"/>
        </w:rPr>
        <w:t>Facilitated technical discussions and delivered innovative solutions to complex challenges</w:t>
      </w:r>
      <w:r w:rsidR="002A0180">
        <w:rPr>
          <w:lang w:eastAsia="ar-SA"/>
        </w:rPr>
        <w:t>.</w:t>
      </w:r>
    </w:p>
    <w:p w14:paraId="68EAB8AA" w14:textId="3675D6A7" w:rsidR="002A0180" w:rsidRDefault="0093431C" w:rsidP="002A0180">
      <w:pPr>
        <w:pStyle w:val="CVBullet1"/>
        <w:rPr>
          <w:lang w:eastAsia="ar-SA"/>
        </w:rPr>
      </w:pPr>
      <w:r w:rsidRPr="0093431C">
        <w:rPr>
          <w:lang w:eastAsia="ar-SA"/>
        </w:rPr>
        <w:t>Led structured knowledge transition programs for new team members, creating detailed documentation and delivering targeted training sessions that reduced onboarding time by 30% and ensured seamless integration into project workflows</w:t>
      </w:r>
      <w:r w:rsidR="002A0180">
        <w:rPr>
          <w:lang w:eastAsia="ar-SA"/>
        </w:rPr>
        <w:t>.</w:t>
      </w:r>
    </w:p>
    <w:p w14:paraId="0FBB527D" w14:textId="3DAB97CD" w:rsidR="002A0180" w:rsidRDefault="0093431C" w:rsidP="002A0180">
      <w:pPr>
        <w:pStyle w:val="CVBullet1"/>
        <w:rPr>
          <w:lang w:eastAsia="ar-SA"/>
        </w:rPr>
      </w:pPr>
      <w:r w:rsidRPr="0093431C">
        <w:rPr>
          <w:bCs/>
          <w:lang w:val="en-US"/>
        </w:rPr>
        <w:t xml:space="preserve">Delivered strategic technical solutions across multiple teams as a senior individual contributor, leveraging architectural expertise to resolve complex challenges, </w:t>
      </w:r>
      <w:proofErr w:type="gramStart"/>
      <w:r w:rsidRPr="0093431C">
        <w:rPr>
          <w:bCs/>
          <w:lang w:val="en-US"/>
        </w:rPr>
        <w:t>improve</w:t>
      </w:r>
      <w:proofErr w:type="gramEnd"/>
      <w:r w:rsidRPr="0093431C">
        <w:rPr>
          <w:bCs/>
          <w:lang w:val="en-US"/>
        </w:rPr>
        <w:t xml:space="preserve"> delivery efficiency and ensure alignment with enterprise standards</w:t>
      </w:r>
      <w:r w:rsidR="002A0180">
        <w:rPr>
          <w:bCs/>
          <w:lang w:val="en-US"/>
        </w:rPr>
        <w:t>.</w:t>
      </w:r>
    </w:p>
    <w:p w14:paraId="20583B23" w14:textId="77777777" w:rsidR="009B307F" w:rsidRDefault="009B307F" w:rsidP="009B307F">
      <w:pPr>
        <w:pStyle w:val="CVSubsection"/>
      </w:pPr>
      <w:r w:rsidRPr="0081742D">
        <w:t>&lt;</w:t>
      </w:r>
      <w:r w:rsidR="00202EED" w:rsidRPr="00202EED">
        <w:rPr>
          <w:rFonts w:ascii="Times New Roman" w:hAnsi="Times New Roman"/>
          <w:color w:val="000000"/>
          <w:szCs w:val="20"/>
        </w:rPr>
        <w:t xml:space="preserve"> </w:t>
      </w:r>
      <w:r w:rsidR="00202EED" w:rsidRPr="00202EED">
        <w:t xml:space="preserve">Cognizant worldwide </w:t>
      </w:r>
      <w:r w:rsidR="001B3EA9">
        <w:t>limited-(India/UK)</w:t>
      </w:r>
      <w:r w:rsidR="00202EED" w:rsidRPr="00202EED">
        <w:t xml:space="preserve"> </w:t>
      </w:r>
      <w:r w:rsidRPr="0081742D">
        <w:t>&gt;</w:t>
      </w:r>
    </w:p>
    <w:p w14:paraId="73E16A41" w14:textId="77777777" w:rsidR="009B307F" w:rsidRPr="00D113E2" w:rsidRDefault="00202EED" w:rsidP="009B307F">
      <w:pPr>
        <w:pStyle w:val="CVRole"/>
      </w:pPr>
      <w:r>
        <w:t>Dec</w:t>
      </w:r>
      <w:r w:rsidR="009B307F" w:rsidRPr="0081742D">
        <w:t xml:space="preserve"> </w:t>
      </w:r>
      <w:r>
        <w:t>2013</w:t>
      </w:r>
      <w:r w:rsidR="009B307F" w:rsidRPr="0081742D">
        <w:t xml:space="preserve"> – </w:t>
      </w:r>
      <w:r>
        <w:t>Sep 2021</w:t>
      </w:r>
      <w:r w:rsidR="009B307F" w:rsidRPr="0081742D">
        <w:tab/>
        <w:t>&lt;</w:t>
      </w:r>
      <w:r w:rsidRPr="00202EED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Technical Lead</w:t>
      </w:r>
      <w:r>
        <w:rPr>
          <w:rFonts w:ascii="Times New Roman" w:hAnsi="Times New Roman"/>
          <w:b w:val="0"/>
          <w:bCs/>
        </w:rPr>
        <w:t xml:space="preserve"> </w:t>
      </w:r>
      <w:r>
        <w:rPr>
          <w:rFonts w:ascii="Times New Roman" w:hAnsi="Times New Roman"/>
          <w:bCs/>
        </w:rPr>
        <w:t>and Senior Developer</w:t>
      </w:r>
      <w:r w:rsidRPr="0081742D">
        <w:t xml:space="preserve"> </w:t>
      </w:r>
      <w:r w:rsidR="009B307F" w:rsidRPr="0081742D">
        <w:t>&gt;</w:t>
      </w:r>
      <w:r w:rsidR="009B307F" w:rsidRPr="0081742D">
        <w:tab/>
        <w:t>&lt;</w:t>
      </w:r>
      <w:r>
        <w:t>BFS:  Regulatory</w:t>
      </w:r>
      <w:r w:rsidR="009B307F" w:rsidRPr="00D113E2">
        <w:t>&gt;</w:t>
      </w:r>
    </w:p>
    <w:p w14:paraId="29B636D3" w14:textId="77777777" w:rsidR="009B307F" w:rsidRPr="00FC5F7F" w:rsidRDefault="009B307F" w:rsidP="00FC5F7F">
      <w:pPr>
        <w:pStyle w:val="CVProject"/>
      </w:pPr>
      <w:r w:rsidRPr="0081742D">
        <w:tab/>
      </w:r>
      <w:r w:rsidRPr="00FC5F7F">
        <w:t>&lt;</w:t>
      </w:r>
      <w:r w:rsidR="00202EED" w:rsidRPr="00202EED">
        <w:rPr>
          <w:rFonts w:ascii="Times New Roman" w:hAnsi="Times New Roman" w:cs="Times New Roman"/>
          <w:bCs/>
        </w:rPr>
        <w:t xml:space="preserve"> </w:t>
      </w:r>
      <w:r w:rsidR="00202EED">
        <w:rPr>
          <w:rFonts w:ascii="Times New Roman" w:hAnsi="Times New Roman" w:cs="Times New Roman"/>
          <w:bCs/>
        </w:rPr>
        <w:t>Client Money and Asset Calculation</w:t>
      </w:r>
      <w:r w:rsidR="00202EED" w:rsidRPr="00FC5F7F">
        <w:t xml:space="preserve"> </w:t>
      </w:r>
      <w:r w:rsidRPr="00FC5F7F">
        <w:t>&gt;</w:t>
      </w:r>
    </w:p>
    <w:p w14:paraId="4E621631" w14:textId="77777777" w:rsidR="009B307F" w:rsidRPr="00FC5F7F" w:rsidRDefault="009B307F" w:rsidP="009B307F">
      <w:pPr>
        <w:pStyle w:val="CVResponsibilities"/>
      </w:pPr>
      <w:r w:rsidRPr="0081742D">
        <w:tab/>
      </w:r>
      <w:r w:rsidRPr="00FC5F7F">
        <w:t>&lt;Responsibilities&gt;</w:t>
      </w:r>
    </w:p>
    <w:p w14:paraId="4A6F33DD" w14:textId="77777777" w:rsidR="000B6C70" w:rsidRPr="000B6C70" w:rsidRDefault="000B6C70" w:rsidP="000B6C70">
      <w:pPr>
        <w:pStyle w:val="CVBullet1"/>
        <w:rPr>
          <w:lang w:eastAsia="en-GB"/>
        </w:rPr>
      </w:pPr>
      <w:r w:rsidRPr="000B6C70">
        <w:rPr>
          <w:lang w:eastAsia="en-GB"/>
        </w:rPr>
        <w:t>Led migration of project components from a client-specific framework to Spring Boot, improving maintainability and scalability.</w:t>
      </w:r>
    </w:p>
    <w:p w14:paraId="505B943D" w14:textId="77777777" w:rsidR="00202EED" w:rsidRDefault="00202EED" w:rsidP="00202EED">
      <w:pPr>
        <w:pStyle w:val="CVBullet1"/>
        <w:rPr>
          <w:lang w:eastAsia="ar-SA"/>
        </w:rPr>
      </w:pPr>
      <w:r>
        <w:t>Involved in full life cycle of the application development using agile/scrum.</w:t>
      </w:r>
    </w:p>
    <w:p w14:paraId="6452DB40" w14:textId="77777777" w:rsidR="00202EED" w:rsidRDefault="00202EED" w:rsidP="00202EED">
      <w:pPr>
        <w:pStyle w:val="CVBullet1"/>
      </w:pPr>
      <w:r>
        <w:t>Designed and developed an application using representational state transfer (rest) style architecture.</w:t>
      </w:r>
    </w:p>
    <w:p w14:paraId="2C4055C0" w14:textId="77777777" w:rsidR="000B6C70" w:rsidRPr="000B6C70" w:rsidRDefault="000B6C70" w:rsidP="000B6C70">
      <w:pPr>
        <w:pStyle w:val="CVBullet1"/>
        <w:rPr>
          <w:lang w:eastAsia="en-GB"/>
        </w:rPr>
      </w:pPr>
      <w:r w:rsidRPr="000B6C70">
        <w:rPr>
          <w:lang w:eastAsia="en-GB"/>
        </w:rPr>
        <w:t>Managed application support and CR delivery during UAT and production phases, ensuring zero critical defects post-release.</w:t>
      </w:r>
    </w:p>
    <w:p w14:paraId="45CD927F" w14:textId="77777777" w:rsidR="000B6C70" w:rsidRPr="000B6C70" w:rsidRDefault="000B6C70" w:rsidP="000B6C70">
      <w:pPr>
        <w:pStyle w:val="CVBullet1"/>
        <w:rPr>
          <w:lang w:eastAsia="en-GB"/>
        </w:rPr>
      </w:pPr>
      <w:r w:rsidRPr="000B6C70">
        <w:rPr>
          <w:lang w:eastAsia="en-GB"/>
        </w:rPr>
        <w:t>Owned technical analysis, design, development, and documentation, driving implementation excellence.</w:t>
      </w:r>
    </w:p>
    <w:p w14:paraId="70A05C6C" w14:textId="77777777" w:rsidR="000B6C70" w:rsidRPr="000B6C70" w:rsidRDefault="000B6C70" w:rsidP="000B6C70">
      <w:pPr>
        <w:pStyle w:val="CVBullet1"/>
        <w:rPr>
          <w:lang w:eastAsia="en-GB"/>
        </w:rPr>
      </w:pPr>
      <w:r w:rsidRPr="000B6C70">
        <w:rPr>
          <w:lang w:eastAsia="en-GB"/>
        </w:rPr>
        <w:t>Resolved complex technical issues and acted as L3 Lead, addressing business user queries and minimizing downtime.</w:t>
      </w:r>
    </w:p>
    <w:p w14:paraId="2F0FA27A" w14:textId="2BCBAEF8" w:rsidR="00202EED" w:rsidRDefault="00202EED" w:rsidP="00BE1A4B">
      <w:pPr>
        <w:pStyle w:val="CVBullet1"/>
      </w:pPr>
      <w:r>
        <w:lastRenderedPageBreak/>
        <w:t xml:space="preserve">Design and implemented below mentioned modules using spring boot, microservices, spring batch and IBM </w:t>
      </w:r>
      <w:proofErr w:type="spellStart"/>
      <w:r>
        <w:t>JRules</w:t>
      </w:r>
      <w:proofErr w:type="spellEnd"/>
      <w:r>
        <w:t xml:space="preserve"> independently which was appreciated by Client.</w:t>
      </w:r>
    </w:p>
    <w:p w14:paraId="05D8EE4D" w14:textId="77777777" w:rsidR="00202EED" w:rsidRDefault="00202EED" w:rsidP="00202EED">
      <w:pPr>
        <w:pStyle w:val="CVBullet1"/>
      </w:pPr>
      <w:r>
        <w:t>Identifier module that contains sub modules as SOD, Rules, exception manager, fixing exception, Account Validation, Price Loader.</w:t>
      </w:r>
    </w:p>
    <w:p w14:paraId="6E3ABA7D" w14:textId="77777777" w:rsidR="00202EED" w:rsidRDefault="00202EED" w:rsidP="00202EED">
      <w:pPr>
        <w:pStyle w:val="CVBullet1"/>
      </w:pPr>
      <w:r>
        <w:t>Implemented e2e Task Management module based on JMS, used for interaction of each sub module of CMAC. This is common library used by different components of CMAC.</w:t>
      </w:r>
    </w:p>
    <w:p w14:paraId="5E11484B" w14:textId="6245DC37" w:rsidR="00202EED" w:rsidRDefault="000B6C70" w:rsidP="000B6C70">
      <w:pPr>
        <w:pStyle w:val="CVBullet1"/>
        <w:rPr>
          <w:lang w:eastAsia="en-GB"/>
        </w:rPr>
      </w:pPr>
      <w:r w:rsidRPr="000B6C70">
        <w:rPr>
          <w:lang w:eastAsia="en-GB"/>
        </w:rPr>
        <w:t>Collaborated closely with stakeholders including CMAC users, IT Managers, BAs, QA, and external teams to ensure smooth delivery and compliance</w:t>
      </w:r>
      <w:r w:rsidR="00202EED">
        <w:t xml:space="preserve">. </w:t>
      </w:r>
    </w:p>
    <w:p w14:paraId="580F3AE3" w14:textId="77777777" w:rsidR="00202EED" w:rsidRDefault="00202EED" w:rsidP="00202EED">
      <w:pPr>
        <w:pStyle w:val="CVBullet1"/>
      </w:pPr>
      <w:r>
        <w:t>Involved in daily calls, capacity Planning, BOW and Sprint Planning.</w:t>
      </w:r>
    </w:p>
    <w:p w14:paraId="598AF6F8" w14:textId="77777777" w:rsidR="000B6C70" w:rsidRPr="000B6C70" w:rsidRDefault="000B6C70" w:rsidP="000B6C70">
      <w:pPr>
        <w:pStyle w:val="CVBullet1"/>
        <w:rPr>
          <w:lang w:eastAsia="en-GB"/>
        </w:rPr>
      </w:pPr>
      <w:r w:rsidRPr="000B6C70">
        <w:rPr>
          <w:lang w:eastAsia="en-GB"/>
        </w:rPr>
        <w:t xml:space="preserve">Conducted structured knowledge transitions and managed internal/external audits, reducing onboarding time </w:t>
      </w:r>
    </w:p>
    <w:p w14:paraId="46331BAD" w14:textId="77777777" w:rsidR="009B307F" w:rsidRDefault="00202EED" w:rsidP="00202EED">
      <w:pPr>
        <w:pStyle w:val="CVBullet1"/>
      </w:pPr>
      <w:r>
        <w:t>Successfully on boarded App dynamics tool for monitoring application.</w:t>
      </w:r>
    </w:p>
    <w:p w14:paraId="31B98CFF" w14:textId="77777777" w:rsidR="00202EED" w:rsidRDefault="00202EED" w:rsidP="00202EED">
      <w:pPr>
        <w:pStyle w:val="CVBullet1"/>
        <w:numPr>
          <w:ilvl w:val="0"/>
          <w:numId w:val="0"/>
        </w:numPr>
        <w:ind w:left="3240"/>
      </w:pPr>
    </w:p>
    <w:p w14:paraId="3662E19D" w14:textId="77777777" w:rsidR="00202EED" w:rsidRPr="00202EED" w:rsidRDefault="00202EED" w:rsidP="00202EED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bCs/>
        </w:rPr>
      </w:pPr>
      <w:r>
        <w:rPr>
          <w:b/>
          <w:bCs/>
        </w:rPr>
        <w:t>&lt;</w:t>
      </w:r>
      <w:r w:rsidRPr="00202EED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AtoS</w:t>
      </w:r>
      <w:proofErr w:type="spellEnd"/>
      <w:r>
        <w:rPr>
          <w:rFonts w:ascii="Times New Roman" w:hAnsi="Times New Roman"/>
          <w:b/>
          <w:bCs/>
        </w:rPr>
        <w:t xml:space="preserve"> India </w:t>
      </w:r>
      <w:proofErr w:type="gramStart"/>
      <w:r>
        <w:rPr>
          <w:rFonts w:ascii="Times New Roman" w:hAnsi="Times New Roman"/>
          <w:b/>
          <w:bCs/>
        </w:rPr>
        <w:t>Ltd.(</w:t>
      </w:r>
      <w:proofErr w:type="gramEnd"/>
      <w:r>
        <w:rPr>
          <w:rFonts w:ascii="Times New Roman" w:hAnsi="Times New Roman"/>
          <w:b/>
          <w:bCs/>
        </w:rPr>
        <w:t>Pune)</w:t>
      </w:r>
      <w:r w:rsidRPr="00202EED">
        <w:t xml:space="preserve"> </w:t>
      </w:r>
      <w:r w:rsidRPr="0081742D">
        <w:t>&gt;</w:t>
      </w:r>
    </w:p>
    <w:p w14:paraId="0A7608BF" w14:textId="77777777" w:rsidR="00202EED" w:rsidRPr="00D113E2" w:rsidRDefault="00202EED" w:rsidP="00202EED">
      <w:pPr>
        <w:pStyle w:val="CVRole"/>
      </w:pPr>
      <w:r>
        <w:t>Dec</w:t>
      </w:r>
      <w:r w:rsidRPr="0081742D">
        <w:t xml:space="preserve"> </w:t>
      </w:r>
      <w:r>
        <w:t>2012</w:t>
      </w:r>
      <w:r w:rsidRPr="0081742D">
        <w:t xml:space="preserve"> – </w:t>
      </w:r>
      <w:r>
        <w:t>Dec 2013</w:t>
      </w:r>
      <w:r w:rsidRPr="0081742D">
        <w:tab/>
        <w:t>&lt;</w:t>
      </w:r>
      <w:r w:rsidRPr="00202EED">
        <w:rPr>
          <w:rFonts w:ascii="Times New Roman" w:hAnsi="Times New Roman"/>
          <w:bCs/>
        </w:rPr>
        <w:t xml:space="preserve"> </w:t>
      </w:r>
      <w:r w:rsidRPr="00202EED">
        <w:rPr>
          <w:rFonts w:ascii="Times New Roman" w:hAnsi="Times New Roman"/>
          <w:bCs/>
          <w:lang w:val="en-US"/>
        </w:rPr>
        <w:t xml:space="preserve">Developer and </w:t>
      </w:r>
      <w:r>
        <w:rPr>
          <w:rFonts w:ascii="Times New Roman" w:hAnsi="Times New Roman"/>
          <w:bCs/>
          <w:lang w:val="en-US"/>
        </w:rPr>
        <w:t xml:space="preserve">L2/L3 </w:t>
      </w:r>
      <w:r w:rsidRPr="00202EED">
        <w:rPr>
          <w:rFonts w:ascii="Times New Roman" w:hAnsi="Times New Roman"/>
          <w:bCs/>
          <w:lang w:val="en-US"/>
        </w:rPr>
        <w:t>Support Lead</w:t>
      </w:r>
      <w:r w:rsidRPr="0081742D">
        <w:t xml:space="preserve"> &gt;</w:t>
      </w:r>
      <w:r w:rsidRPr="0081742D">
        <w:tab/>
        <w:t>&lt;</w:t>
      </w:r>
      <w:r>
        <w:t>Telecommunication</w:t>
      </w:r>
      <w:r w:rsidRPr="00D113E2">
        <w:t>&gt;</w:t>
      </w:r>
    </w:p>
    <w:p w14:paraId="6D3A5084" w14:textId="77777777" w:rsidR="00202EED" w:rsidRPr="00FC5F7F" w:rsidRDefault="00202EED" w:rsidP="00202EED">
      <w:pPr>
        <w:pStyle w:val="CVProject"/>
      </w:pPr>
      <w:r w:rsidRPr="0081742D">
        <w:tab/>
      </w:r>
      <w:r w:rsidRPr="00FC5F7F">
        <w:t>&lt;</w:t>
      </w:r>
      <w:r w:rsidRPr="00202EED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BPM Cronos and 4C</w:t>
      </w:r>
      <w:r w:rsidRPr="00FC5F7F">
        <w:t xml:space="preserve"> &gt;</w:t>
      </w:r>
    </w:p>
    <w:p w14:paraId="712FBC94" w14:textId="77777777" w:rsidR="00202EED" w:rsidRPr="00FC5F7F" w:rsidRDefault="00202EED" w:rsidP="00202EED">
      <w:pPr>
        <w:pStyle w:val="CVResponsibilities"/>
      </w:pPr>
      <w:r w:rsidRPr="0081742D">
        <w:tab/>
      </w:r>
      <w:r w:rsidRPr="00FC5F7F">
        <w:t>&lt;Responsibilities&gt;</w:t>
      </w:r>
    </w:p>
    <w:p w14:paraId="4F6277DF" w14:textId="77777777" w:rsidR="00202EED" w:rsidRPr="00202EED" w:rsidRDefault="00202EED" w:rsidP="00202EED">
      <w:pPr>
        <w:pStyle w:val="CVBullet1"/>
        <w:numPr>
          <w:ilvl w:val="0"/>
          <w:numId w:val="6"/>
        </w:numPr>
        <w:ind w:left="3240"/>
        <w:rPr>
          <w:bCs/>
          <w:lang w:val="en-US"/>
        </w:rPr>
      </w:pPr>
      <w:r w:rsidRPr="00202EED">
        <w:rPr>
          <w:bCs/>
          <w:lang w:val="en-US"/>
        </w:rPr>
        <w:t>Involved in e2e development of modules.</w:t>
      </w:r>
    </w:p>
    <w:p w14:paraId="0F9D7477" w14:textId="77777777" w:rsidR="00202EED" w:rsidRPr="00202EED" w:rsidRDefault="00202EED" w:rsidP="00202EED">
      <w:pPr>
        <w:pStyle w:val="CVBullet1"/>
        <w:numPr>
          <w:ilvl w:val="0"/>
          <w:numId w:val="6"/>
        </w:numPr>
        <w:ind w:left="3240"/>
        <w:rPr>
          <w:bCs/>
          <w:lang w:val="en-US"/>
        </w:rPr>
      </w:pPr>
      <w:r w:rsidRPr="00202EED">
        <w:rPr>
          <w:bCs/>
          <w:lang w:val="en-US"/>
        </w:rPr>
        <w:t>Involved in the KT from third vendor. It involved start phase, Discovery Phase, Passive phase and Active phase</w:t>
      </w:r>
    </w:p>
    <w:p w14:paraId="2689B387" w14:textId="77777777" w:rsidR="00202EED" w:rsidRPr="00202EED" w:rsidRDefault="00202EED" w:rsidP="00202EED">
      <w:pPr>
        <w:pStyle w:val="CVBullet1"/>
        <w:numPr>
          <w:ilvl w:val="0"/>
          <w:numId w:val="6"/>
        </w:numPr>
        <w:ind w:left="3240"/>
        <w:rPr>
          <w:bCs/>
          <w:lang w:val="en-US"/>
        </w:rPr>
      </w:pPr>
      <w:r w:rsidRPr="00202EED">
        <w:rPr>
          <w:bCs/>
          <w:lang w:val="en-US"/>
        </w:rPr>
        <w:t xml:space="preserve">Involved in arranging </w:t>
      </w:r>
      <w:proofErr w:type="gramStart"/>
      <w:r w:rsidRPr="00202EED">
        <w:rPr>
          <w:bCs/>
          <w:lang w:val="en-US"/>
        </w:rPr>
        <w:t>trainings</w:t>
      </w:r>
      <w:proofErr w:type="gramEnd"/>
      <w:r w:rsidRPr="00202EED">
        <w:rPr>
          <w:bCs/>
          <w:lang w:val="en-US"/>
        </w:rPr>
        <w:t xml:space="preserve"> for the team members to increase their proficiency.</w:t>
      </w:r>
    </w:p>
    <w:p w14:paraId="0BB901A9" w14:textId="77777777" w:rsidR="00202EED" w:rsidRPr="00202EED" w:rsidRDefault="00202EED" w:rsidP="00202EED">
      <w:pPr>
        <w:pStyle w:val="CVBullet1"/>
        <w:numPr>
          <w:ilvl w:val="0"/>
          <w:numId w:val="6"/>
        </w:numPr>
        <w:ind w:left="3240"/>
        <w:rPr>
          <w:bCs/>
          <w:lang w:val="en-US"/>
        </w:rPr>
      </w:pPr>
      <w:r w:rsidRPr="00202EED">
        <w:rPr>
          <w:bCs/>
          <w:lang w:val="en-US"/>
        </w:rPr>
        <w:t>Involved in Knowledge Transfer and Transition Phase. Create proper documents for the project.</w:t>
      </w:r>
    </w:p>
    <w:p w14:paraId="53816C09" w14:textId="77777777" w:rsidR="00202EED" w:rsidRPr="00202EED" w:rsidRDefault="00202EED" w:rsidP="00202EED">
      <w:pPr>
        <w:pStyle w:val="CVBullet1"/>
        <w:numPr>
          <w:ilvl w:val="0"/>
          <w:numId w:val="6"/>
        </w:numPr>
        <w:ind w:left="3240"/>
        <w:rPr>
          <w:bCs/>
          <w:lang w:val="en-US"/>
        </w:rPr>
      </w:pPr>
      <w:r w:rsidRPr="00202EED">
        <w:rPr>
          <w:bCs/>
          <w:lang w:val="en-US"/>
        </w:rPr>
        <w:t>Involved in T2 and T3 activities.</w:t>
      </w:r>
    </w:p>
    <w:p w14:paraId="271A8597" w14:textId="77777777" w:rsidR="00202EED" w:rsidRPr="00202EED" w:rsidRDefault="00202EED" w:rsidP="00202EED">
      <w:pPr>
        <w:pStyle w:val="CVBullet1"/>
        <w:numPr>
          <w:ilvl w:val="0"/>
          <w:numId w:val="6"/>
        </w:numPr>
        <w:ind w:left="3240"/>
        <w:rPr>
          <w:bCs/>
          <w:lang w:val="en-US"/>
        </w:rPr>
      </w:pPr>
      <w:r w:rsidRPr="00202EED">
        <w:rPr>
          <w:bCs/>
          <w:lang w:val="en-US"/>
        </w:rPr>
        <w:t>Involved in end to end set up of new environment</w:t>
      </w:r>
      <w:r>
        <w:rPr>
          <w:bCs/>
          <w:lang w:val="en-US"/>
        </w:rPr>
        <w:t xml:space="preserve"> </w:t>
      </w:r>
      <w:r w:rsidRPr="00202EED">
        <w:rPr>
          <w:bCs/>
          <w:lang w:val="en-US"/>
        </w:rPr>
        <w:t>(configuration and installation of web components)</w:t>
      </w:r>
    </w:p>
    <w:p w14:paraId="3F83B00C" w14:textId="77777777" w:rsidR="00202EED" w:rsidRPr="00202EED" w:rsidRDefault="00202EED" w:rsidP="00202EED">
      <w:pPr>
        <w:pStyle w:val="CVBullet1"/>
        <w:numPr>
          <w:ilvl w:val="0"/>
          <w:numId w:val="6"/>
        </w:numPr>
        <w:ind w:left="3240"/>
        <w:rPr>
          <w:bCs/>
          <w:lang w:val="en-US"/>
        </w:rPr>
      </w:pPr>
      <w:r w:rsidRPr="00202EED">
        <w:rPr>
          <w:bCs/>
          <w:lang w:val="en-US"/>
        </w:rPr>
        <w:t>Involved in deployment of application.</w:t>
      </w:r>
    </w:p>
    <w:p w14:paraId="3A058D0F" w14:textId="55F5CBB9" w:rsidR="00202EED" w:rsidRDefault="00202EED" w:rsidP="00202EED">
      <w:pPr>
        <w:pStyle w:val="CVBullet1"/>
        <w:numPr>
          <w:ilvl w:val="0"/>
          <w:numId w:val="6"/>
        </w:numPr>
        <w:ind w:left="3240"/>
        <w:rPr>
          <w:bCs/>
          <w:lang w:val="en-US"/>
        </w:rPr>
      </w:pPr>
      <w:r w:rsidRPr="00202EED">
        <w:rPr>
          <w:bCs/>
          <w:lang w:val="en-US"/>
        </w:rPr>
        <w:t xml:space="preserve">Proactively taken part in providing </w:t>
      </w:r>
      <w:r w:rsidR="002D1EBF" w:rsidRPr="00202EED">
        <w:rPr>
          <w:bCs/>
          <w:lang w:val="en-US"/>
        </w:rPr>
        <w:t>solutions</w:t>
      </w:r>
      <w:r w:rsidRPr="00202EED">
        <w:rPr>
          <w:bCs/>
          <w:lang w:val="en-US"/>
        </w:rPr>
        <w:t xml:space="preserve"> to involved teams.</w:t>
      </w:r>
    </w:p>
    <w:p w14:paraId="020143FB" w14:textId="77777777" w:rsidR="00202EED" w:rsidRDefault="00202EED" w:rsidP="00202EED">
      <w:pPr>
        <w:pStyle w:val="CVBullet1"/>
        <w:numPr>
          <w:ilvl w:val="0"/>
          <w:numId w:val="6"/>
        </w:numPr>
        <w:ind w:left="3240"/>
        <w:rPr>
          <w:bCs/>
          <w:lang w:val="en-US"/>
        </w:rPr>
      </w:pPr>
      <w:r>
        <w:rPr>
          <w:bCs/>
          <w:lang w:val="en-US"/>
        </w:rPr>
        <w:t>I</w:t>
      </w:r>
      <w:r w:rsidRPr="00202EED">
        <w:rPr>
          <w:bCs/>
          <w:lang w:val="en-US"/>
        </w:rPr>
        <w:t>nvolved in reporting par</w:t>
      </w:r>
      <w:r>
        <w:rPr>
          <w:bCs/>
          <w:lang w:val="en-US"/>
        </w:rPr>
        <w:t>t.</w:t>
      </w:r>
    </w:p>
    <w:p w14:paraId="0599AB43" w14:textId="77777777" w:rsidR="00202EED" w:rsidRPr="004D4CB9" w:rsidRDefault="00202EED" w:rsidP="00202EED">
      <w:pPr>
        <w:pStyle w:val="CVBullet1"/>
        <w:numPr>
          <w:ilvl w:val="0"/>
          <w:numId w:val="6"/>
        </w:numPr>
        <w:ind w:left="3240"/>
        <w:rPr>
          <w:bCs/>
          <w:lang w:val="en-US"/>
        </w:rPr>
      </w:pPr>
      <w:r w:rsidRPr="00202EED">
        <w:rPr>
          <w:lang w:val="en-US"/>
        </w:rPr>
        <w:t>Worked on bug fixings and change requests</w:t>
      </w:r>
    </w:p>
    <w:p w14:paraId="734BC9DC" w14:textId="77777777" w:rsidR="004D4CB9" w:rsidRDefault="004D4CB9" w:rsidP="004D4CB9">
      <w:pPr>
        <w:pStyle w:val="CVBullet1"/>
        <w:numPr>
          <w:ilvl w:val="0"/>
          <w:numId w:val="0"/>
        </w:numPr>
        <w:ind w:left="3240"/>
        <w:rPr>
          <w:bCs/>
          <w:lang w:val="en-US"/>
        </w:rPr>
      </w:pPr>
    </w:p>
    <w:p w14:paraId="3D8BE750" w14:textId="77777777" w:rsidR="004D4CB9" w:rsidRDefault="004D4CB9" w:rsidP="004D4CB9">
      <w:pPr>
        <w:pStyle w:val="CVBullet1"/>
        <w:numPr>
          <w:ilvl w:val="0"/>
          <w:numId w:val="0"/>
        </w:numPr>
        <w:ind w:left="3240"/>
        <w:rPr>
          <w:bCs/>
          <w:lang w:val="en-US"/>
        </w:rPr>
      </w:pPr>
    </w:p>
    <w:p w14:paraId="3B35B012" w14:textId="77777777" w:rsidR="004D4CB9" w:rsidRDefault="004D4CB9" w:rsidP="004D4CB9">
      <w:pPr>
        <w:pStyle w:val="CVBullet1"/>
        <w:numPr>
          <w:ilvl w:val="0"/>
          <w:numId w:val="0"/>
        </w:numPr>
        <w:ind w:left="3240"/>
        <w:rPr>
          <w:bCs/>
          <w:lang w:val="en-US"/>
        </w:rPr>
      </w:pPr>
    </w:p>
    <w:p w14:paraId="15B06B5F" w14:textId="77777777" w:rsidR="004D4CB9" w:rsidRDefault="004D4CB9" w:rsidP="004D4CB9">
      <w:pPr>
        <w:pStyle w:val="CVBullet1"/>
        <w:numPr>
          <w:ilvl w:val="0"/>
          <w:numId w:val="0"/>
        </w:numPr>
        <w:ind w:left="3240"/>
        <w:rPr>
          <w:bCs/>
          <w:lang w:val="en-US"/>
        </w:rPr>
      </w:pPr>
    </w:p>
    <w:p w14:paraId="2C13E445" w14:textId="77777777" w:rsidR="004D4CB9" w:rsidRPr="00202EED" w:rsidRDefault="004D4CB9" w:rsidP="004D4CB9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bCs/>
        </w:rPr>
      </w:pPr>
      <w:r>
        <w:rPr>
          <w:b/>
          <w:bCs/>
        </w:rPr>
        <w:t>&lt;</w:t>
      </w:r>
      <w:r w:rsidRPr="00202EED">
        <w:rPr>
          <w:rFonts w:ascii="Times New Roman" w:hAnsi="Times New Roman"/>
        </w:rPr>
        <w:t xml:space="preserve"> </w:t>
      </w:r>
      <w:r w:rsidR="000F703D">
        <w:rPr>
          <w:rFonts w:ascii="Times New Roman" w:hAnsi="Times New Roman"/>
          <w:b/>
        </w:rPr>
        <w:t>Tata Consultancy Services Ltd, Pune</w:t>
      </w:r>
      <w:r w:rsidRPr="00202EED">
        <w:t xml:space="preserve"> </w:t>
      </w:r>
      <w:r w:rsidRPr="0081742D">
        <w:t>&gt;</w:t>
      </w:r>
    </w:p>
    <w:p w14:paraId="1228ECDB" w14:textId="77777777" w:rsidR="004D4CB9" w:rsidRPr="00D113E2" w:rsidRDefault="000F703D" w:rsidP="004D4CB9">
      <w:pPr>
        <w:pStyle w:val="CVRole"/>
      </w:pPr>
      <w:r>
        <w:t>Aug</w:t>
      </w:r>
      <w:r w:rsidR="004D4CB9" w:rsidRPr="0081742D">
        <w:t xml:space="preserve"> </w:t>
      </w:r>
      <w:r w:rsidR="004D4CB9">
        <w:t>201</w:t>
      </w:r>
      <w:r>
        <w:t>1</w:t>
      </w:r>
      <w:r w:rsidR="004D4CB9" w:rsidRPr="0081742D">
        <w:t xml:space="preserve"> – </w:t>
      </w:r>
      <w:r w:rsidR="004D4CB9">
        <w:t>Dec 201</w:t>
      </w:r>
      <w:r>
        <w:t>2</w:t>
      </w:r>
      <w:r w:rsidR="004D4CB9" w:rsidRPr="0081742D">
        <w:tab/>
        <w:t>&lt;</w:t>
      </w:r>
      <w:r w:rsidR="004D4CB9" w:rsidRPr="00202EED">
        <w:rPr>
          <w:rFonts w:ascii="Times New Roman" w:hAnsi="Times New Roman"/>
          <w:bCs/>
        </w:rPr>
        <w:t xml:space="preserve"> </w:t>
      </w:r>
      <w:r w:rsidR="004D4CB9" w:rsidRPr="00202EED">
        <w:rPr>
          <w:rFonts w:ascii="Times New Roman" w:hAnsi="Times New Roman"/>
          <w:bCs/>
          <w:lang w:val="en-US"/>
        </w:rPr>
        <w:t xml:space="preserve">Developer </w:t>
      </w:r>
      <w:r>
        <w:rPr>
          <w:rFonts w:ascii="Times New Roman" w:hAnsi="Times New Roman"/>
          <w:bCs/>
          <w:lang w:val="en-US"/>
        </w:rPr>
        <w:t>and</w:t>
      </w:r>
      <w:r w:rsidR="004D4CB9" w:rsidRPr="00202EED">
        <w:rPr>
          <w:rFonts w:ascii="Times New Roman" w:hAnsi="Times New Roman"/>
          <w:bCs/>
          <w:lang w:val="en-US"/>
        </w:rPr>
        <w:t xml:space="preserve"> Lead</w:t>
      </w:r>
      <w:r w:rsidR="004D4CB9" w:rsidRPr="0081742D">
        <w:t xml:space="preserve"> &gt;</w:t>
      </w:r>
      <w:r w:rsidR="004D4CB9" w:rsidRPr="0081742D">
        <w:tab/>
        <w:t>&lt;</w:t>
      </w:r>
      <w:r>
        <w:t>BFS</w:t>
      </w:r>
      <w:r w:rsidR="004D4CB9" w:rsidRPr="00D113E2">
        <w:t>&gt;</w:t>
      </w:r>
    </w:p>
    <w:p w14:paraId="47135377" w14:textId="77777777" w:rsidR="004D4CB9" w:rsidRPr="00FC5F7F" w:rsidRDefault="004D4CB9" w:rsidP="004D4CB9">
      <w:pPr>
        <w:pStyle w:val="CVProject"/>
      </w:pPr>
      <w:r w:rsidRPr="0081742D">
        <w:tab/>
      </w:r>
      <w:r w:rsidRPr="00FC5F7F">
        <w:t>&lt;</w:t>
      </w:r>
      <w:r w:rsidRPr="00202EED">
        <w:rPr>
          <w:rFonts w:ascii="Times New Roman" w:hAnsi="Times New Roman" w:cs="Times New Roman"/>
          <w:bCs/>
        </w:rPr>
        <w:t xml:space="preserve"> </w:t>
      </w:r>
      <w:r w:rsidR="000F703D">
        <w:rPr>
          <w:rFonts w:ascii="Times New Roman" w:hAnsi="Times New Roman" w:cs="Times New Roman"/>
        </w:rPr>
        <w:t>EDG Production Management Infrastructure</w:t>
      </w:r>
      <w:r w:rsidRPr="00FC5F7F">
        <w:t xml:space="preserve"> &gt;</w:t>
      </w:r>
    </w:p>
    <w:p w14:paraId="4B75E820" w14:textId="77777777" w:rsidR="004D4CB9" w:rsidRPr="00FC5F7F" w:rsidRDefault="004D4CB9" w:rsidP="004D4CB9">
      <w:pPr>
        <w:pStyle w:val="CVResponsibilities"/>
      </w:pPr>
      <w:r w:rsidRPr="0081742D">
        <w:tab/>
      </w:r>
      <w:r w:rsidRPr="00FC5F7F">
        <w:t>&lt;Responsibilities&gt;</w:t>
      </w:r>
    </w:p>
    <w:p w14:paraId="0557030C" w14:textId="77777777" w:rsidR="000F703D" w:rsidRPr="000F703D" w:rsidRDefault="000F703D" w:rsidP="000F703D">
      <w:pPr>
        <w:pStyle w:val="CVBullet1"/>
        <w:numPr>
          <w:ilvl w:val="0"/>
          <w:numId w:val="5"/>
        </w:numPr>
        <w:rPr>
          <w:bCs/>
          <w:lang w:val="en-US"/>
        </w:rPr>
      </w:pPr>
      <w:r w:rsidRPr="000F703D">
        <w:rPr>
          <w:bCs/>
          <w:lang w:val="en-US"/>
        </w:rPr>
        <w:t>Involved in the Requirement Gathering.</w:t>
      </w:r>
    </w:p>
    <w:p w14:paraId="761C9AA7" w14:textId="77777777" w:rsidR="000F703D" w:rsidRPr="000F703D" w:rsidRDefault="000F703D" w:rsidP="000F703D">
      <w:pPr>
        <w:pStyle w:val="CVBullet1"/>
        <w:numPr>
          <w:ilvl w:val="0"/>
          <w:numId w:val="5"/>
        </w:numPr>
        <w:rPr>
          <w:bCs/>
          <w:lang w:val="en-US"/>
        </w:rPr>
      </w:pPr>
      <w:r w:rsidRPr="000F703D">
        <w:rPr>
          <w:bCs/>
          <w:lang w:val="en-US"/>
        </w:rPr>
        <w:t xml:space="preserve">Developing/Configuring various monitoring tools like </w:t>
      </w:r>
      <w:proofErr w:type="spellStart"/>
      <w:r w:rsidRPr="000F703D">
        <w:rPr>
          <w:bCs/>
          <w:lang w:val="en-US"/>
        </w:rPr>
        <w:t>WatchTower</w:t>
      </w:r>
      <w:proofErr w:type="spellEnd"/>
      <w:r w:rsidRPr="000F703D">
        <w:rPr>
          <w:bCs/>
          <w:lang w:val="en-US"/>
        </w:rPr>
        <w:t xml:space="preserve"> which is a centralized monitoring solution to monitor infrastructure and applications resources and other monitoring tools like Server monitor, KIWA &amp; TCM Monitor.</w:t>
      </w:r>
    </w:p>
    <w:p w14:paraId="4265FAD2" w14:textId="77777777" w:rsidR="000F703D" w:rsidRPr="000F703D" w:rsidRDefault="000F703D" w:rsidP="000F703D">
      <w:pPr>
        <w:pStyle w:val="CVBullet1"/>
        <w:numPr>
          <w:ilvl w:val="0"/>
          <w:numId w:val="5"/>
        </w:numPr>
        <w:rPr>
          <w:bCs/>
          <w:lang w:val="en-US"/>
        </w:rPr>
      </w:pPr>
      <w:r w:rsidRPr="000F703D">
        <w:rPr>
          <w:bCs/>
          <w:lang w:val="en-US"/>
        </w:rPr>
        <w:lastRenderedPageBreak/>
        <w:t>Development and maintenance of ASKPM tool which is a generic data extraction platform for Production Management and DBID data where the goal is to provide PAs with a platform to request datasets and receive the results in a standard format.</w:t>
      </w:r>
    </w:p>
    <w:p w14:paraId="5D541165" w14:textId="77777777" w:rsidR="000F703D" w:rsidRPr="000F703D" w:rsidRDefault="000F703D" w:rsidP="000F703D">
      <w:pPr>
        <w:pStyle w:val="CVBullet1"/>
        <w:numPr>
          <w:ilvl w:val="0"/>
          <w:numId w:val="5"/>
        </w:numPr>
        <w:rPr>
          <w:bCs/>
          <w:lang w:val="en-US"/>
        </w:rPr>
      </w:pPr>
      <w:r w:rsidRPr="000F703D">
        <w:rPr>
          <w:bCs/>
          <w:lang w:val="en-US"/>
        </w:rPr>
        <w:t>Involved in major enhancements in Capacity tool enabling complex reporting like PA wise &amp; date range wise report.</w:t>
      </w:r>
    </w:p>
    <w:p w14:paraId="7D2C37FD" w14:textId="77777777" w:rsidR="000F703D" w:rsidRPr="000F703D" w:rsidRDefault="000F703D" w:rsidP="000F703D">
      <w:pPr>
        <w:pStyle w:val="CVBullet1"/>
        <w:numPr>
          <w:ilvl w:val="0"/>
          <w:numId w:val="5"/>
        </w:numPr>
        <w:rPr>
          <w:bCs/>
          <w:lang w:val="en-US"/>
        </w:rPr>
      </w:pPr>
      <w:r w:rsidRPr="000F703D">
        <w:rPr>
          <w:bCs/>
          <w:lang w:val="en-US"/>
        </w:rPr>
        <w:t>Deployment of Hardware Management using rapid development processes to captures all the hardware procurement related details &amp; Status across EDG.</w:t>
      </w:r>
    </w:p>
    <w:p w14:paraId="246CDF1F" w14:textId="77777777" w:rsidR="000F703D" w:rsidRPr="000F703D" w:rsidRDefault="000F703D" w:rsidP="000F703D">
      <w:pPr>
        <w:pStyle w:val="CVBullet1"/>
        <w:numPr>
          <w:ilvl w:val="0"/>
          <w:numId w:val="5"/>
        </w:numPr>
        <w:rPr>
          <w:bCs/>
          <w:lang w:val="en-US"/>
        </w:rPr>
      </w:pPr>
      <w:r w:rsidRPr="000F703D">
        <w:rPr>
          <w:bCs/>
          <w:lang w:val="en-US"/>
        </w:rPr>
        <w:t xml:space="preserve">Involved in Writing Business logic and jobs to generate automatically the timely reports that </w:t>
      </w:r>
      <w:proofErr w:type="gramStart"/>
      <w:r w:rsidRPr="000F703D">
        <w:rPr>
          <w:bCs/>
          <w:lang w:val="en-US"/>
        </w:rPr>
        <w:t>shows</w:t>
      </w:r>
      <w:proofErr w:type="gramEnd"/>
      <w:r w:rsidRPr="000F703D">
        <w:rPr>
          <w:bCs/>
          <w:lang w:val="en-US"/>
        </w:rPr>
        <w:t xml:space="preserve"> usage of tools developed by end users.</w:t>
      </w:r>
    </w:p>
    <w:p w14:paraId="7FB865A0" w14:textId="77777777" w:rsidR="000F703D" w:rsidRPr="000F703D" w:rsidRDefault="000F703D" w:rsidP="000F703D">
      <w:pPr>
        <w:pStyle w:val="CVBullet1"/>
        <w:numPr>
          <w:ilvl w:val="0"/>
          <w:numId w:val="5"/>
        </w:numPr>
        <w:rPr>
          <w:bCs/>
          <w:lang w:val="en-US"/>
        </w:rPr>
      </w:pPr>
      <w:r w:rsidRPr="000F703D">
        <w:rPr>
          <w:bCs/>
          <w:lang w:val="en-US"/>
        </w:rPr>
        <w:t xml:space="preserve">Involved in arranging </w:t>
      </w:r>
      <w:proofErr w:type="gramStart"/>
      <w:r w:rsidRPr="000F703D">
        <w:rPr>
          <w:bCs/>
          <w:lang w:val="en-US"/>
        </w:rPr>
        <w:t>trainings</w:t>
      </w:r>
      <w:proofErr w:type="gramEnd"/>
      <w:r w:rsidRPr="000F703D">
        <w:rPr>
          <w:bCs/>
          <w:lang w:val="en-US"/>
        </w:rPr>
        <w:t xml:space="preserve"> for the team members to increase their proficiency.</w:t>
      </w:r>
    </w:p>
    <w:p w14:paraId="601FA242" w14:textId="77777777" w:rsidR="000F703D" w:rsidRPr="000F703D" w:rsidRDefault="000F703D" w:rsidP="000F703D">
      <w:pPr>
        <w:pStyle w:val="CVBullet1"/>
        <w:numPr>
          <w:ilvl w:val="0"/>
          <w:numId w:val="5"/>
        </w:numPr>
        <w:rPr>
          <w:bCs/>
          <w:lang w:val="en-US"/>
        </w:rPr>
      </w:pPr>
      <w:r w:rsidRPr="000F703D">
        <w:rPr>
          <w:bCs/>
          <w:lang w:val="en-US"/>
        </w:rPr>
        <w:t xml:space="preserve">Involved in reviewing the code developed by team members. </w:t>
      </w:r>
    </w:p>
    <w:p w14:paraId="38A0B6FD" w14:textId="77777777" w:rsidR="000F703D" w:rsidRDefault="000F703D" w:rsidP="000F703D">
      <w:pPr>
        <w:pStyle w:val="CVBullet1"/>
        <w:numPr>
          <w:ilvl w:val="0"/>
          <w:numId w:val="5"/>
        </w:numPr>
        <w:rPr>
          <w:bCs/>
          <w:lang w:val="en-US"/>
        </w:rPr>
      </w:pPr>
      <w:r w:rsidRPr="000F703D">
        <w:rPr>
          <w:bCs/>
          <w:lang w:val="en-US"/>
        </w:rPr>
        <w:t>Involved in Knowledge Transfer and Transition Phase. Create proper documents for the project</w:t>
      </w:r>
      <w:r>
        <w:rPr>
          <w:bCs/>
          <w:lang w:val="en-US"/>
        </w:rPr>
        <w:t>.</w:t>
      </w:r>
    </w:p>
    <w:p w14:paraId="0898C8CD" w14:textId="77777777" w:rsidR="004D4CB9" w:rsidRDefault="000F703D" w:rsidP="000F703D">
      <w:pPr>
        <w:pStyle w:val="CVBullet1"/>
        <w:numPr>
          <w:ilvl w:val="0"/>
          <w:numId w:val="5"/>
        </w:numPr>
        <w:rPr>
          <w:bCs/>
          <w:lang w:val="en-US"/>
        </w:rPr>
      </w:pPr>
      <w:r w:rsidRPr="000F703D">
        <w:rPr>
          <w:bCs/>
          <w:lang w:val="en-US"/>
        </w:rPr>
        <w:t>Worked on bug fixings and change requests.</w:t>
      </w:r>
    </w:p>
    <w:p w14:paraId="685C1F7C" w14:textId="77777777" w:rsidR="000F703D" w:rsidRDefault="000F703D" w:rsidP="000F703D">
      <w:pPr>
        <w:pStyle w:val="CVBullet1"/>
        <w:numPr>
          <w:ilvl w:val="0"/>
          <w:numId w:val="0"/>
        </w:numPr>
        <w:ind w:left="3600"/>
        <w:rPr>
          <w:bCs/>
          <w:lang w:val="en-US"/>
        </w:rPr>
      </w:pPr>
    </w:p>
    <w:p w14:paraId="3130CF09" w14:textId="77777777" w:rsidR="000F703D" w:rsidRDefault="000F703D" w:rsidP="000F703D">
      <w:pPr>
        <w:pStyle w:val="CVBullet1"/>
        <w:numPr>
          <w:ilvl w:val="0"/>
          <w:numId w:val="0"/>
        </w:numPr>
        <w:ind w:left="3600"/>
        <w:rPr>
          <w:bCs/>
          <w:lang w:val="en-US"/>
        </w:rPr>
      </w:pPr>
    </w:p>
    <w:p w14:paraId="388350D4" w14:textId="77777777" w:rsidR="000F703D" w:rsidRDefault="000F703D" w:rsidP="000F703D">
      <w:pPr>
        <w:pStyle w:val="CVBullet1"/>
        <w:numPr>
          <w:ilvl w:val="0"/>
          <w:numId w:val="0"/>
        </w:numPr>
        <w:ind w:left="3600"/>
        <w:rPr>
          <w:bCs/>
          <w:lang w:val="en-US"/>
        </w:rPr>
      </w:pPr>
    </w:p>
    <w:p w14:paraId="20C0B693" w14:textId="77777777" w:rsidR="000F703D" w:rsidRDefault="000F703D" w:rsidP="000F703D">
      <w:pPr>
        <w:pStyle w:val="CVBullet1"/>
        <w:numPr>
          <w:ilvl w:val="0"/>
          <w:numId w:val="0"/>
        </w:numPr>
        <w:ind w:left="3600"/>
        <w:rPr>
          <w:bCs/>
          <w:lang w:val="en-US"/>
        </w:rPr>
      </w:pPr>
    </w:p>
    <w:p w14:paraId="1C28EBEA" w14:textId="77777777" w:rsidR="000F703D" w:rsidRPr="00202EED" w:rsidRDefault="000F703D" w:rsidP="000F703D">
      <w:pPr>
        <w:widowControl w:val="0"/>
        <w:autoSpaceDE w:val="0"/>
        <w:autoSpaceDN w:val="0"/>
        <w:adjustRightInd w:val="0"/>
        <w:jc w:val="left"/>
        <w:rPr>
          <w:rFonts w:ascii="Times New Roman" w:hAnsi="Times New Roman"/>
          <w:b/>
          <w:bCs/>
        </w:rPr>
      </w:pPr>
      <w:r>
        <w:rPr>
          <w:b/>
          <w:bCs/>
        </w:rPr>
        <w:t>&lt;</w:t>
      </w:r>
      <w:r w:rsidRPr="00202EE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Larsen &amp; Toubro InfoTech Limited, Pune</w:t>
      </w:r>
      <w:r w:rsidRPr="00202EED">
        <w:t xml:space="preserve"> </w:t>
      </w:r>
      <w:r w:rsidRPr="0081742D">
        <w:t>&gt;</w:t>
      </w:r>
    </w:p>
    <w:p w14:paraId="68EF208F" w14:textId="4E1BD0B9" w:rsidR="000F703D" w:rsidRPr="00D113E2" w:rsidRDefault="000F703D" w:rsidP="000F703D">
      <w:pPr>
        <w:pStyle w:val="CVRole"/>
      </w:pPr>
      <w:r>
        <w:t>Jul</w:t>
      </w:r>
      <w:r w:rsidRPr="0081742D">
        <w:t xml:space="preserve"> </w:t>
      </w:r>
      <w:r>
        <w:t>2007</w:t>
      </w:r>
      <w:r w:rsidRPr="0081742D">
        <w:t xml:space="preserve"> – </w:t>
      </w:r>
      <w:r>
        <w:t>May 2011</w:t>
      </w:r>
      <w:r w:rsidRPr="0081742D">
        <w:tab/>
        <w:t>&lt;</w:t>
      </w:r>
      <w:r w:rsidRPr="00202EED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Software Engineer</w:t>
      </w:r>
      <w:r w:rsidRPr="0081742D">
        <w:t xml:space="preserve"> &gt;</w:t>
      </w:r>
      <w:r w:rsidRPr="0081742D">
        <w:tab/>
        <w:t>&lt;</w:t>
      </w:r>
      <w:r>
        <w:t>BFS</w:t>
      </w:r>
      <w:r w:rsidR="00170408">
        <w:t>, Insurance</w:t>
      </w:r>
      <w:r w:rsidRPr="00D113E2">
        <w:t>&gt;</w:t>
      </w:r>
    </w:p>
    <w:p w14:paraId="38C102C3" w14:textId="77777777" w:rsidR="000F703D" w:rsidRPr="00FC5F7F" w:rsidRDefault="000F703D" w:rsidP="000F703D">
      <w:pPr>
        <w:pStyle w:val="CVProject"/>
      </w:pPr>
      <w:r w:rsidRPr="0081742D">
        <w:tab/>
      </w:r>
      <w:r w:rsidRPr="00FC5F7F">
        <w:t>&lt;</w:t>
      </w:r>
      <w:r w:rsidRPr="00202EED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</w:rPr>
        <w:t>Client Checking System (CCS)</w:t>
      </w:r>
      <w:r w:rsidRPr="00FC5F7F">
        <w:t xml:space="preserve"> &gt;</w:t>
      </w:r>
    </w:p>
    <w:p w14:paraId="5F93D37F" w14:textId="77777777" w:rsidR="000F703D" w:rsidRPr="00FC5F7F" w:rsidRDefault="000F703D" w:rsidP="000F703D">
      <w:pPr>
        <w:pStyle w:val="CVResponsibilities"/>
      </w:pPr>
      <w:r w:rsidRPr="0081742D">
        <w:tab/>
      </w:r>
      <w:r w:rsidRPr="00FC5F7F">
        <w:t>&lt;Responsibilities&gt;</w:t>
      </w:r>
    </w:p>
    <w:p w14:paraId="4525951D" w14:textId="77777777" w:rsidR="000F703D" w:rsidRDefault="000F703D" w:rsidP="000F703D">
      <w:pPr>
        <w:keepLines w:val="0"/>
        <w:numPr>
          <w:ilvl w:val="1"/>
          <w:numId w:val="5"/>
        </w:numPr>
        <w:suppressAutoHyphens/>
        <w:spacing w:before="0"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Involved in the bug fixing and enhancements of delivered code modules.</w:t>
      </w:r>
    </w:p>
    <w:p w14:paraId="4DD65B8A" w14:textId="77777777" w:rsidR="000F703D" w:rsidRDefault="000F703D" w:rsidP="000F703D">
      <w:pPr>
        <w:keepLines w:val="0"/>
        <w:numPr>
          <w:ilvl w:val="1"/>
          <w:numId w:val="5"/>
        </w:numPr>
        <w:suppressAutoHyphens/>
        <w:spacing w:before="0"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Involved in unit testing of code modules. Worked on Junit Test Case preparation  </w:t>
      </w:r>
    </w:p>
    <w:p w14:paraId="3382AD74" w14:textId="77777777" w:rsidR="000F703D" w:rsidRDefault="000F703D" w:rsidP="000F703D">
      <w:pPr>
        <w:keepLines w:val="0"/>
        <w:numPr>
          <w:ilvl w:val="1"/>
          <w:numId w:val="5"/>
        </w:numPr>
        <w:suppressAutoHyphens/>
        <w:spacing w:before="0"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Follow delivery related activities like preparing release notes, configuration management etc.</w:t>
      </w:r>
    </w:p>
    <w:p w14:paraId="3744F955" w14:textId="77777777" w:rsidR="000F703D" w:rsidRDefault="000F703D" w:rsidP="000F703D">
      <w:pPr>
        <w:keepLines w:val="0"/>
        <w:numPr>
          <w:ilvl w:val="1"/>
          <w:numId w:val="5"/>
        </w:numPr>
        <w:suppressAutoHyphens/>
        <w:spacing w:before="0"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Involved in Knowledge Transfer and Transition Phase</w:t>
      </w:r>
    </w:p>
    <w:p w14:paraId="6C1E0293" w14:textId="77777777" w:rsidR="000F703D" w:rsidRPr="000F703D" w:rsidRDefault="000F703D" w:rsidP="000F703D">
      <w:pPr>
        <w:pStyle w:val="CVBullet1"/>
        <w:numPr>
          <w:ilvl w:val="0"/>
          <w:numId w:val="0"/>
        </w:numPr>
        <w:ind w:left="3600"/>
        <w:rPr>
          <w:bCs/>
          <w:lang w:val="en-US"/>
        </w:rPr>
      </w:pPr>
    </w:p>
    <w:p w14:paraId="5655B34B" w14:textId="77777777" w:rsidR="000F703D" w:rsidRPr="000F703D" w:rsidRDefault="000F703D" w:rsidP="000F703D">
      <w:pPr>
        <w:pStyle w:val="CVBullet1"/>
        <w:numPr>
          <w:ilvl w:val="0"/>
          <w:numId w:val="0"/>
        </w:numPr>
        <w:ind w:left="3600"/>
        <w:rPr>
          <w:bCs/>
          <w:lang w:val="en-US"/>
        </w:rPr>
      </w:pPr>
    </w:p>
    <w:p w14:paraId="30CC21AF" w14:textId="77777777" w:rsidR="005C1248" w:rsidRPr="0048687E" w:rsidRDefault="005C1248" w:rsidP="00202EED">
      <w:pPr>
        <w:pStyle w:val="CVKeypointHdr"/>
        <w:ind w:left="2520"/>
      </w:pPr>
      <w:r w:rsidRPr="0048687E">
        <w:br w:type="page"/>
      </w:r>
      <w:r w:rsidRPr="0048687E">
        <w:lastRenderedPageBreak/>
        <w:t xml:space="preserve">Skills &amp; </w:t>
      </w:r>
      <w:r w:rsidR="00E17E54" w:rsidRPr="0048687E">
        <w:t>Experience</w:t>
      </w:r>
    </w:p>
    <w:p w14:paraId="2234FD75" w14:textId="77777777" w:rsidR="005C1248" w:rsidRPr="0048687E" w:rsidRDefault="005C1248" w:rsidP="00686D14"/>
    <w:p w14:paraId="65EC44E6" w14:textId="77777777" w:rsidR="00FD5ACB" w:rsidRPr="0048687E" w:rsidRDefault="00FD5ACB" w:rsidP="00FD5ACB">
      <w:pPr>
        <w:pStyle w:val="CVKeypointHdr"/>
        <w:rPr>
          <w:szCs w:val="22"/>
        </w:rPr>
      </w:pPr>
      <w:r w:rsidRPr="0048687E">
        <w:rPr>
          <w:szCs w:val="22"/>
        </w:rPr>
        <w:t>Business Skills</w:t>
      </w:r>
    </w:p>
    <w:tbl>
      <w:tblPr>
        <w:tblW w:w="0" w:type="auto"/>
        <w:tblInd w:w="2880" w:type="dxa"/>
        <w:tblLayout w:type="fixed"/>
        <w:tblLook w:val="0000" w:firstRow="0" w:lastRow="0" w:firstColumn="0" w:lastColumn="0" w:noHBand="0" w:noVBand="0"/>
      </w:tblPr>
      <w:tblGrid>
        <w:gridCol w:w="4048"/>
        <w:gridCol w:w="2200"/>
      </w:tblGrid>
      <w:tr w:rsidR="00FD5ACB" w:rsidRPr="00233879" w14:paraId="0C8C82E2" w14:textId="77777777" w:rsidTr="00894E5C">
        <w:trPr>
          <w:cantSplit/>
        </w:trPr>
        <w:tc>
          <w:tcPr>
            <w:tcW w:w="4048" w:type="dxa"/>
          </w:tcPr>
          <w:p w14:paraId="341C0BC3" w14:textId="77777777" w:rsidR="00FD5ACB" w:rsidRPr="00CE6B86" w:rsidRDefault="00FD5ACB" w:rsidP="00894E5C">
            <w:pPr>
              <w:pStyle w:val="CVExperienceHeader"/>
              <w:rPr>
                <w:szCs w:val="22"/>
              </w:rPr>
            </w:pPr>
            <w:r w:rsidRPr="00CE6B86">
              <w:rPr>
                <w:szCs w:val="22"/>
              </w:rPr>
              <w:t>Skill</w:t>
            </w:r>
          </w:p>
        </w:tc>
        <w:tc>
          <w:tcPr>
            <w:tcW w:w="2200" w:type="dxa"/>
          </w:tcPr>
          <w:p w14:paraId="32FC1A5F" w14:textId="77777777" w:rsidR="00FD5ACB" w:rsidRPr="00CE6B86" w:rsidRDefault="00FD5ACB" w:rsidP="0096632A">
            <w:pPr>
              <w:pStyle w:val="CVExperienceHeader"/>
            </w:pPr>
            <w:r w:rsidRPr="00CE6B86">
              <w:t>Experience</w:t>
            </w:r>
          </w:p>
        </w:tc>
      </w:tr>
      <w:tr w:rsidR="009B307F" w:rsidRPr="00DB0F4C" w14:paraId="08DD568F" w14:textId="77777777" w:rsidTr="009B307F">
        <w:trPr>
          <w:cantSplit/>
        </w:trPr>
        <w:tc>
          <w:tcPr>
            <w:tcW w:w="4048" w:type="dxa"/>
          </w:tcPr>
          <w:p w14:paraId="0585DFD0" w14:textId="77777777" w:rsidR="009B307F" w:rsidRPr="009B307F" w:rsidRDefault="009B307F" w:rsidP="00BD6EF4">
            <w:pPr>
              <w:pStyle w:val="CVExperience"/>
              <w:rPr>
                <w:rFonts w:cs="Arial"/>
                <w:szCs w:val="22"/>
              </w:rPr>
            </w:pPr>
            <w:r w:rsidRPr="009B307F">
              <w:rPr>
                <w:rFonts w:cs="Arial"/>
                <w:szCs w:val="22"/>
              </w:rPr>
              <w:t>&lt;</w:t>
            </w:r>
            <w:r w:rsidR="00605521">
              <w:rPr>
                <w:rFonts w:cs="Arial"/>
                <w:szCs w:val="22"/>
              </w:rPr>
              <w:t>Functional Analysis in Regulatory domain</w:t>
            </w:r>
            <w:r w:rsidRPr="009B307F">
              <w:rPr>
                <w:rFonts w:cs="Arial"/>
                <w:szCs w:val="22"/>
              </w:rPr>
              <w:t>&gt;</w:t>
            </w:r>
          </w:p>
        </w:tc>
        <w:tc>
          <w:tcPr>
            <w:tcW w:w="2200" w:type="dxa"/>
          </w:tcPr>
          <w:p w14:paraId="7BE7DB84" w14:textId="77777777" w:rsidR="009B307F" w:rsidRPr="009B307F" w:rsidRDefault="009B307F" w:rsidP="00BD6EF4">
            <w:pPr>
              <w:pStyle w:val="CVExperience"/>
              <w:rPr>
                <w:rFonts w:cs="Arial"/>
                <w:szCs w:val="22"/>
              </w:rPr>
            </w:pPr>
            <w:r w:rsidRPr="009B307F">
              <w:rPr>
                <w:rFonts w:cs="Arial"/>
                <w:szCs w:val="22"/>
              </w:rPr>
              <w:t>&lt;</w:t>
            </w:r>
            <w:r w:rsidR="00605521">
              <w:rPr>
                <w:rFonts w:cs="Arial"/>
                <w:szCs w:val="22"/>
              </w:rPr>
              <w:t>2</w:t>
            </w:r>
            <w:r w:rsidRPr="009B307F">
              <w:rPr>
                <w:rFonts w:cs="Arial"/>
                <w:szCs w:val="22"/>
              </w:rPr>
              <w:t xml:space="preserve"> years&gt;</w:t>
            </w:r>
          </w:p>
        </w:tc>
      </w:tr>
      <w:tr w:rsidR="009B307F" w:rsidRPr="007154D5" w14:paraId="787317A6" w14:textId="77777777" w:rsidTr="009B307F">
        <w:trPr>
          <w:cantSplit/>
        </w:trPr>
        <w:tc>
          <w:tcPr>
            <w:tcW w:w="4048" w:type="dxa"/>
          </w:tcPr>
          <w:p w14:paraId="2E4E6C50" w14:textId="77777777" w:rsidR="009B307F" w:rsidRPr="009B307F" w:rsidRDefault="009B307F" w:rsidP="00BD6EF4">
            <w:pPr>
              <w:pStyle w:val="CVExperience"/>
              <w:rPr>
                <w:rFonts w:cs="Arial"/>
                <w:szCs w:val="22"/>
              </w:rPr>
            </w:pPr>
          </w:p>
        </w:tc>
        <w:tc>
          <w:tcPr>
            <w:tcW w:w="2200" w:type="dxa"/>
          </w:tcPr>
          <w:p w14:paraId="119E1407" w14:textId="77777777" w:rsidR="009B307F" w:rsidRPr="009B307F" w:rsidRDefault="009B307F" w:rsidP="00BD6EF4">
            <w:pPr>
              <w:pStyle w:val="CVExperience"/>
              <w:rPr>
                <w:rFonts w:cs="Arial"/>
                <w:szCs w:val="22"/>
              </w:rPr>
            </w:pPr>
          </w:p>
        </w:tc>
      </w:tr>
    </w:tbl>
    <w:p w14:paraId="725F239A" w14:textId="77777777" w:rsidR="00FD5ACB" w:rsidRPr="0048687E" w:rsidRDefault="00FD5ACB" w:rsidP="00FD5ACB">
      <w:pPr>
        <w:pStyle w:val="CVKeypointHdr"/>
        <w:rPr>
          <w:szCs w:val="22"/>
        </w:rPr>
      </w:pPr>
      <w:r w:rsidRPr="0048687E">
        <w:rPr>
          <w:szCs w:val="22"/>
        </w:rPr>
        <w:t>IT Skills</w:t>
      </w:r>
    </w:p>
    <w:tbl>
      <w:tblPr>
        <w:tblW w:w="0" w:type="auto"/>
        <w:tblInd w:w="2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4"/>
        <w:gridCol w:w="2216"/>
      </w:tblGrid>
      <w:tr w:rsidR="00FD5ACB" w:rsidRPr="00233879" w14:paraId="0097E455" w14:textId="77777777" w:rsidTr="00E251E4">
        <w:trPr>
          <w:cantSplit/>
        </w:trPr>
        <w:tc>
          <w:tcPr>
            <w:tcW w:w="4054" w:type="dxa"/>
          </w:tcPr>
          <w:p w14:paraId="46E5C527" w14:textId="77777777" w:rsidR="00FD5ACB" w:rsidRPr="00CE6B86" w:rsidRDefault="00FD5ACB" w:rsidP="0096632A">
            <w:pPr>
              <w:pStyle w:val="CVExperienceHeader"/>
            </w:pPr>
            <w:r w:rsidRPr="00CE6B86">
              <w:t>Skill</w:t>
            </w:r>
          </w:p>
        </w:tc>
        <w:tc>
          <w:tcPr>
            <w:tcW w:w="2216" w:type="dxa"/>
          </w:tcPr>
          <w:p w14:paraId="77C94CE5" w14:textId="77777777" w:rsidR="00FD5ACB" w:rsidRPr="00CE6B86" w:rsidRDefault="00FD5ACB" w:rsidP="0096632A">
            <w:pPr>
              <w:pStyle w:val="CVExperienceHeader"/>
            </w:pPr>
            <w:r w:rsidRPr="00CE6B86">
              <w:t>Experience</w:t>
            </w:r>
          </w:p>
        </w:tc>
      </w:tr>
      <w:tr w:rsidR="009B307F" w:rsidRPr="007154D5" w14:paraId="3E55BD49" w14:textId="77777777" w:rsidTr="00E251E4">
        <w:trPr>
          <w:cantSplit/>
        </w:trPr>
        <w:tc>
          <w:tcPr>
            <w:tcW w:w="4054" w:type="dxa"/>
          </w:tcPr>
          <w:p w14:paraId="5E1F3D29" w14:textId="77777777" w:rsidR="009B307F" w:rsidRPr="007154D5" w:rsidRDefault="009B307F" w:rsidP="00BD6EF4">
            <w:pPr>
              <w:pStyle w:val="CVExperience"/>
            </w:pPr>
            <w:r w:rsidRPr="007154D5">
              <w:t>&lt;</w:t>
            </w:r>
            <w:r w:rsidR="00E251E4">
              <w:t>Java</w:t>
            </w:r>
            <w:r w:rsidRPr="007154D5">
              <w:t>&gt;</w:t>
            </w:r>
          </w:p>
        </w:tc>
        <w:tc>
          <w:tcPr>
            <w:tcW w:w="2216" w:type="dxa"/>
          </w:tcPr>
          <w:p w14:paraId="6F7A3525" w14:textId="77777777" w:rsidR="009B307F" w:rsidRPr="007154D5" w:rsidRDefault="009B307F" w:rsidP="00BD6EF4">
            <w:pPr>
              <w:pStyle w:val="CVExperience"/>
            </w:pPr>
            <w:r w:rsidRPr="007154D5">
              <w:t>&lt;</w:t>
            </w:r>
            <w:r w:rsidR="00E251E4">
              <w:t>10 years</w:t>
            </w:r>
            <w:r w:rsidRPr="007154D5">
              <w:t>&gt;</w:t>
            </w:r>
          </w:p>
        </w:tc>
      </w:tr>
      <w:tr w:rsidR="009B307F" w:rsidRPr="007154D5" w14:paraId="362ABD30" w14:textId="77777777" w:rsidTr="00E251E4">
        <w:trPr>
          <w:cantSplit/>
        </w:trPr>
        <w:tc>
          <w:tcPr>
            <w:tcW w:w="4054" w:type="dxa"/>
          </w:tcPr>
          <w:p w14:paraId="7A4B6246" w14:textId="77777777" w:rsidR="009B307F" w:rsidRPr="007154D5" w:rsidRDefault="009B307F" w:rsidP="00BD6EF4">
            <w:pPr>
              <w:pStyle w:val="CVExperience"/>
            </w:pPr>
            <w:r w:rsidRPr="007154D5">
              <w:t>&lt;</w:t>
            </w:r>
            <w:r w:rsidR="00E251E4">
              <w:t>Spring Boot</w:t>
            </w:r>
            <w:r w:rsidRPr="007154D5">
              <w:t>&gt;</w:t>
            </w:r>
          </w:p>
        </w:tc>
        <w:tc>
          <w:tcPr>
            <w:tcW w:w="2216" w:type="dxa"/>
          </w:tcPr>
          <w:p w14:paraId="3905FF95" w14:textId="77777777" w:rsidR="00E251E4" w:rsidRPr="007154D5" w:rsidRDefault="009B307F" w:rsidP="00BD6EF4">
            <w:pPr>
              <w:pStyle w:val="CVExperience"/>
            </w:pPr>
            <w:r w:rsidRPr="007154D5">
              <w:t>&lt;</w:t>
            </w:r>
            <w:r w:rsidR="00E251E4">
              <w:t xml:space="preserve">3 </w:t>
            </w:r>
            <w:r w:rsidRPr="007154D5">
              <w:t>years&gt;</w:t>
            </w:r>
          </w:p>
        </w:tc>
      </w:tr>
      <w:tr w:rsidR="00E251E4" w:rsidRPr="007154D5" w14:paraId="4DFA5AEA" w14:textId="77777777" w:rsidTr="00E251E4">
        <w:trPr>
          <w:cantSplit/>
        </w:trPr>
        <w:tc>
          <w:tcPr>
            <w:tcW w:w="4054" w:type="dxa"/>
          </w:tcPr>
          <w:p w14:paraId="20A8ADE9" w14:textId="77777777" w:rsidR="00E251E4" w:rsidRPr="007154D5" w:rsidRDefault="00E251E4" w:rsidP="00BD6EF4">
            <w:pPr>
              <w:pStyle w:val="CVExperience"/>
            </w:pPr>
            <w:r>
              <w:t>&lt;Oracle&gt;</w:t>
            </w:r>
          </w:p>
        </w:tc>
        <w:tc>
          <w:tcPr>
            <w:tcW w:w="2216" w:type="dxa"/>
          </w:tcPr>
          <w:p w14:paraId="02248476" w14:textId="77777777" w:rsidR="00E251E4" w:rsidRPr="007154D5" w:rsidRDefault="00E251E4" w:rsidP="00BD6EF4">
            <w:pPr>
              <w:pStyle w:val="CVExperience"/>
            </w:pPr>
            <w:r>
              <w:t>&lt;5 years&gt;</w:t>
            </w:r>
          </w:p>
        </w:tc>
      </w:tr>
      <w:tr w:rsidR="00E251E4" w:rsidRPr="007154D5" w14:paraId="06AF3FFD" w14:textId="77777777" w:rsidTr="00E251E4">
        <w:trPr>
          <w:cantSplit/>
        </w:trPr>
        <w:tc>
          <w:tcPr>
            <w:tcW w:w="4054" w:type="dxa"/>
          </w:tcPr>
          <w:p w14:paraId="187E97C2" w14:textId="77777777" w:rsidR="00E251E4" w:rsidRDefault="00E251E4" w:rsidP="00E251E4">
            <w:pPr>
              <w:pStyle w:val="CVExperience"/>
            </w:pPr>
            <w:r>
              <w:t xml:space="preserve">&lt;IBM </w:t>
            </w:r>
            <w:proofErr w:type="spellStart"/>
            <w:r>
              <w:t>Jrules</w:t>
            </w:r>
            <w:proofErr w:type="spellEnd"/>
            <w:r>
              <w:t>&gt;</w:t>
            </w:r>
          </w:p>
        </w:tc>
        <w:tc>
          <w:tcPr>
            <w:tcW w:w="2216" w:type="dxa"/>
          </w:tcPr>
          <w:p w14:paraId="4B90A24D" w14:textId="77777777" w:rsidR="00E251E4" w:rsidRPr="007154D5" w:rsidRDefault="00E251E4" w:rsidP="00E251E4">
            <w:pPr>
              <w:pStyle w:val="CVExperience"/>
            </w:pPr>
            <w:r>
              <w:t>&lt;3 years&gt;</w:t>
            </w:r>
          </w:p>
        </w:tc>
      </w:tr>
      <w:tr w:rsidR="00E251E4" w:rsidRPr="007154D5" w14:paraId="71F9068A" w14:textId="77777777" w:rsidTr="00E251E4">
        <w:trPr>
          <w:cantSplit/>
        </w:trPr>
        <w:tc>
          <w:tcPr>
            <w:tcW w:w="4054" w:type="dxa"/>
          </w:tcPr>
          <w:p w14:paraId="0C36827D" w14:textId="77777777" w:rsidR="00E251E4" w:rsidRDefault="00E251E4" w:rsidP="00E251E4">
            <w:pPr>
              <w:pStyle w:val="CVExperience"/>
            </w:pPr>
            <w:r>
              <w:t>&lt;Python&gt;</w:t>
            </w:r>
          </w:p>
        </w:tc>
        <w:tc>
          <w:tcPr>
            <w:tcW w:w="2216" w:type="dxa"/>
          </w:tcPr>
          <w:p w14:paraId="2238A405" w14:textId="77777777" w:rsidR="00E251E4" w:rsidRDefault="00E251E4" w:rsidP="00E251E4">
            <w:pPr>
              <w:pStyle w:val="CVExperience"/>
            </w:pPr>
            <w:r>
              <w:t>&lt;6 months&gt;</w:t>
            </w:r>
          </w:p>
        </w:tc>
      </w:tr>
      <w:tr w:rsidR="00E251E4" w:rsidRPr="007154D5" w14:paraId="0392D61E" w14:textId="77777777" w:rsidTr="00E251E4">
        <w:trPr>
          <w:cantSplit/>
        </w:trPr>
        <w:tc>
          <w:tcPr>
            <w:tcW w:w="4054" w:type="dxa"/>
          </w:tcPr>
          <w:p w14:paraId="797CDB35" w14:textId="77777777" w:rsidR="00E251E4" w:rsidRDefault="00E251E4" w:rsidP="00E251E4">
            <w:pPr>
              <w:pStyle w:val="CVExperience"/>
            </w:pPr>
            <w:r>
              <w:t>&lt;Unix&gt;</w:t>
            </w:r>
          </w:p>
        </w:tc>
        <w:tc>
          <w:tcPr>
            <w:tcW w:w="2216" w:type="dxa"/>
          </w:tcPr>
          <w:p w14:paraId="45F282DB" w14:textId="77777777" w:rsidR="00E251E4" w:rsidRDefault="00E251E4" w:rsidP="00E251E4">
            <w:pPr>
              <w:pStyle w:val="CVExperience"/>
            </w:pPr>
            <w:r>
              <w:t>&lt;1 year&gt;</w:t>
            </w:r>
          </w:p>
        </w:tc>
      </w:tr>
      <w:tr w:rsidR="00E251E4" w:rsidRPr="007154D5" w14:paraId="65857D3A" w14:textId="77777777" w:rsidTr="00E251E4">
        <w:trPr>
          <w:cantSplit/>
        </w:trPr>
        <w:tc>
          <w:tcPr>
            <w:tcW w:w="4054" w:type="dxa"/>
          </w:tcPr>
          <w:p w14:paraId="332CE61C" w14:textId="77777777" w:rsidR="00E251E4" w:rsidRDefault="00E251E4" w:rsidP="00E251E4">
            <w:pPr>
              <w:pStyle w:val="CVExperience"/>
            </w:pPr>
            <w:r>
              <w:t xml:space="preserve">&lt;My </w:t>
            </w:r>
            <w:proofErr w:type="spellStart"/>
            <w:r>
              <w:t>Sql</w:t>
            </w:r>
            <w:proofErr w:type="spellEnd"/>
            <w:r>
              <w:t>&gt;</w:t>
            </w:r>
          </w:p>
        </w:tc>
        <w:tc>
          <w:tcPr>
            <w:tcW w:w="2216" w:type="dxa"/>
          </w:tcPr>
          <w:p w14:paraId="5C849643" w14:textId="77777777" w:rsidR="00E251E4" w:rsidRDefault="00E251E4" w:rsidP="00E251E4">
            <w:pPr>
              <w:pStyle w:val="CVExperience"/>
            </w:pPr>
            <w:r>
              <w:t>&lt;2 years&gt;</w:t>
            </w:r>
          </w:p>
        </w:tc>
      </w:tr>
      <w:tr w:rsidR="00287461" w:rsidRPr="007154D5" w14:paraId="58B93857" w14:textId="77777777" w:rsidTr="00E251E4">
        <w:trPr>
          <w:cantSplit/>
        </w:trPr>
        <w:tc>
          <w:tcPr>
            <w:tcW w:w="4054" w:type="dxa"/>
          </w:tcPr>
          <w:p w14:paraId="0666DEC5" w14:textId="64BF7902" w:rsidR="00287461" w:rsidRDefault="00287461" w:rsidP="00E251E4">
            <w:pPr>
              <w:pStyle w:val="CVExperience"/>
            </w:pPr>
            <w:r>
              <w:t>&lt;Drools&gt;</w:t>
            </w:r>
          </w:p>
        </w:tc>
        <w:tc>
          <w:tcPr>
            <w:tcW w:w="2216" w:type="dxa"/>
          </w:tcPr>
          <w:p w14:paraId="337CE064" w14:textId="5E542580" w:rsidR="00287461" w:rsidRDefault="00287461" w:rsidP="00E251E4">
            <w:pPr>
              <w:pStyle w:val="CVExperience"/>
            </w:pPr>
            <w:r>
              <w:t>&lt;1 year&gt;</w:t>
            </w:r>
          </w:p>
        </w:tc>
      </w:tr>
      <w:tr w:rsidR="00DA41B4" w:rsidRPr="007154D5" w14:paraId="3B230BA1" w14:textId="77777777" w:rsidTr="00E251E4">
        <w:trPr>
          <w:cantSplit/>
        </w:trPr>
        <w:tc>
          <w:tcPr>
            <w:tcW w:w="4054" w:type="dxa"/>
          </w:tcPr>
          <w:p w14:paraId="3F9B6DAD" w14:textId="3747740C" w:rsidR="00DA41B4" w:rsidRDefault="00DA41B4" w:rsidP="00DA41B4">
            <w:pPr>
              <w:pStyle w:val="CVExperience"/>
            </w:pPr>
            <w:r>
              <w:t>&lt;</w:t>
            </w:r>
            <w:r w:rsidRPr="00BC7AB5">
              <w:rPr>
                <w:rFonts w:ascii="Times New Roman" w:hAnsi="Times New Roman"/>
                <w:lang w:val="en-US" w:eastAsia="ar-SA"/>
              </w:rPr>
              <w:t xml:space="preserve"> </w:t>
            </w:r>
            <w:proofErr w:type="spellStart"/>
            <w:r w:rsidRPr="00DA41B4">
              <w:t>Dialogflow</w:t>
            </w:r>
            <w:proofErr w:type="spellEnd"/>
            <w:r>
              <w:rPr>
                <w:rFonts w:ascii="Times New Roman" w:hAnsi="Times New Roman"/>
                <w:lang w:val="en-US" w:eastAsia="ar-SA"/>
              </w:rPr>
              <w:t xml:space="preserve"> CX&gt;</w:t>
            </w:r>
          </w:p>
        </w:tc>
        <w:tc>
          <w:tcPr>
            <w:tcW w:w="2216" w:type="dxa"/>
          </w:tcPr>
          <w:p w14:paraId="48CB5259" w14:textId="65C6AF6E" w:rsidR="00DA41B4" w:rsidRDefault="00DA41B4" w:rsidP="00DA41B4">
            <w:pPr>
              <w:pStyle w:val="CVExperience"/>
            </w:pPr>
            <w:r>
              <w:t>&lt;1 year&gt;</w:t>
            </w:r>
          </w:p>
        </w:tc>
      </w:tr>
    </w:tbl>
    <w:p w14:paraId="4D2201B2" w14:textId="77777777" w:rsidR="00FD5ACB" w:rsidRPr="0048687E" w:rsidRDefault="00FD5ACB" w:rsidP="00FD5ACB">
      <w:pPr>
        <w:pStyle w:val="CVKeypointHdr"/>
        <w:rPr>
          <w:szCs w:val="22"/>
        </w:rPr>
      </w:pPr>
      <w:r w:rsidRPr="0048687E">
        <w:rPr>
          <w:szCs w:val="22"/>
        </w:rPr>
        <w:t>Languages</w:t>
      </w:r>
    </w:p>
    <w:tbl>
      <w:tblPr>
        <w:tblW w:w="0" w:type="auto"/>
        <w:tblInd w:w="2880" w:type="dxa"/>
        <w:tblLayout w:type="fixed"/>
        <w:tblLook w:val="0000" w:firstRow="0" w:lastRow="0" w:firstColumn="0" w:lastColumn="0" w:noHBand="0" w:noVBand="0"/>
      </w:tblPr>
      <w:tblGrid>
        <w:gridCol w:w="2613"/>
        <w:gridCol w:w="2614"/>
      </w:tblGrid>
      <w:tr w:rsidR="009B307F" w:rsidRPr="00DB0F4C" w14:paraId="3249AC76" w14:textId="77777777" w:rsidTr="00555775">
        <w:trPr>
          <w:cantSplit/>
          <w:trHeight w:val="261"/>
        </w:trPr>
        <w:tc>
          <w:tcPr>
            <w:tcW w:w="2613" w:type="dxa"/>
          </w:tcPr>
          <w:p w14:paraId="2CA7EB86" w14:textId="77777777" w:rsidR="009B307F" w:rsidRPr="009B307F" w:rsidRDefault="00555775" w:rsidP="00BD6EF4">
            <w:pPr>
              <w:pStyle w:val="CVExperience"/>
            </w:pPr>
            <w:r>
              <w:t>English</w:t>
            </w:r>
          </w:p>
        </w:tc>
        <w:tc>
          <w:tcPr>
            <w:tcW w:w="2614" w:type="dxa"/>
          </w:tcPr>
          <w:p w14:paraId="41032FB3" w14:textId="77777777" w:rsidR="00555775" w:rsidRPr="009B307F" w:rsidRDefault="00555775" w:rsidP="00555775">
            <w:pPr>
              <w:pStyle w:val="CVExperience"/>
            </w:pPr>
            <w:r>
              <w:t>High</w:t>
            </w:r>
          </w:p>
        </w:tc>
      </w:tr>
      <w:tr w:rsidR="00555775" w:rsidRPr="00DB0F4C" w14:paraId="2548466C" w14:textId="77777777" w:rsidTr="00555775">
        <w:trPr>
          <w:cantSplit/>
          <w:trHeight w:val="165"/>
        </w:trPr>
        <w:tc>
          <w:tcPr>
            <w:tcW w:w="2613" w:type="dxa"/>
          </w:tcPr>
          <w:p w14:paraId="4F69FAD1" w14:textId="77777777" w:rsidR="00555775" w:rsidRDefault="00555775" w:rsidP="00BD6EF4">
            <w:pPr>
              <w:pStyle w:val="CVExperience"/>
            </w:pPr>
            <w:r>
              <w:t>Hindi</w:t>
            </w:r>
          </w:p>
        </w:tc>
        <w:tc>
          <w:tcPr>
            <w:tcW w:w="2614" w:type="dxa"/>
          </w:tcPr>
          <w:p w14:paraId="2FC7F680" w14:textId="77777777" w:rsidR="00555775" w:rsidRDefault="00555775" w:rsidP="00BD6EF4">
            <w:pPr>
              <w:pStyle w:val="CVExperience"/>
            </w:pPr>
            <w:r>
              <w:t>High</w:t>
            </w:r>
          </w:p>
        </w:tc>
      </w:tr>
      <w:tr w:rsidR="00555775" w:rsidRPr="00DB0F4C" w14:paraId="1142BCED" w14:textId="77777777" w:rsidTr="00555775">
        <w:trPr>
          <w:cantSplit/>
          <w:trHeight w:val="70"/>
        </w:trPr>
        <w:tc>
          <w:tcPr>
            <w:tcW w:w="2613" w:type="dxa"/>
          </w:tcPr>
          <w:p w14:paraId="60C2605E" w14:textId="77777777" w:rsidR="00555775" w:rsidRDefault="00555775" w:rsidP="00BD6EF4">
            <w:pPr>
              <w:pStyle w:val="CVExperience"/>
            </w:pPr>
            <w:r>
              <w:t>Punjabi</w:t>
            </w:r>
          </w:p>
        </w:tc>
        <w:tc>
          <w:tcPr>
            <w:tcW w:w="2614" w:type="dxa"/>
          </w:tcPr>
          <w:p w14:paraId="1BF7ECC3" w14:textId="77777777" w:rsidR="00555775" w:rsidRDefault="00555775" w:rsidP="00BD6EF4">
            <w:pPr>
              <w:pStyle w:val="CVExperience"/>
            </w:pPr>
            <w:r>
              <w:t>High</w:t>
            </w:r>
          </w:p>
        </w:tc>
      </w:tr>
    </w:tbl>
    <w:p w14:paraId="48567988" w14:textId="77777777" w:rsidR="00FD5ACB" w:rsidRPr="0048687E" w:rsidRDefault="00FD5ACB" w:rsidP="00FD5ACB">
      <w:pPr>
        <w:pStyle w:val="CVKeypointHdr"/>
        <w:rPr>
          <w:szCs w:val="22"/>
        </w:rPr>
      </w:pPr>
      <w:r w:rsidRPr="0048687E">
        <w:rPr>
          <w:szCs w:val="22"/>
        </w:rPr>
        <w:t>Qualifications / Affiliations</w:t>
      </w:r>
    </w:p>
    <w:p w14:paraId="38814168" w14:textId="77777777" w:rsidR="00555775" w:rsidRDefault="00555775" w:rsidP="00555775">
      <w:pPr>
        <w:pStyle w:val="CVKeypoint"/>
      </w:pPr>
      <w:r>
        <w:t>Master of Computer Applications</w:t>
      </w:r>
    </w:p>
    <w:p w14:paraId="51B6F4F1" w14:textId="77777777" w:rsidR="00555775" w:rsidRDefault="00555775" w:rsidP="00555775">
      <w:pPr>
        <w:pStyle w:val="CVKeypoint"/>
      </w:pPr>
      <w:r>
        <w:t>Post Graduate Diploma in Computer Application</w:t>
      </w:r>
    </w:p>
    <w:p w14:paraId="72DFAA4C" w14:textId="77777777" w:rsidR="00555775" w:rsidRDefault="00555775" w:rsidP="00555775">
      <w:pPr>
        <w:pStyle w:val="CVKeypoint"/>
      </w:pPr>
      <w:r>
        <w:t>B.S.C (Hons.) in Economics</w:t>
      </w:r>
    </w:p>
    <w:p w14:paraId="09952345" w14:textId="77777777" w:rsidR="009B307F" w:rsidRPr="0048687E" w:rsidRDefault="009B307F" w:rsidP="009B307F">
      <w:pPr>
        <w:pStyle w:val="CVKeypoint"/>
        <w:numPr>
          <w:ilvl w:val="0"/>
          <w:numId w:val="0"/>
        </w:numPr>
        <w:ind w:left="3226" w:hanging="360"/>
      </w:pPr>
    </w:p>
    <w:sectPr w:rsidR="009B307F" w:rsidRPr="0048687E" w:rsidSect="008037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814" w:right="1247" w:bottom="1814" w:left="1247" w:header="964" w:footer="96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BE2B" w14:textId="77777777" w:rsidR="00DC39D2" w:rsidRDefault="00DC39D2">
      <w:r>
        <w:separator/>
      </w:r>
    </w:p>
  </w:endnote>
  <w:endnote w:type="continuationSeparator" w:id="0">
    <w:p w14:paraId="7DF19DB4" w14:textId="77777777" w:rsidR="00DC39D2" w:rsidRDefault="00DC3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7FB27" w14:textId="01C652C1" w:rsidR="00072EF7" w:rsidRDefault="00D50E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306174FB" wp14:editId="0FD95EB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58480510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C95AAA" w14:textId="25A82093" w:rsidR="00D50EE8" w:rsidRPr="00D50EE8" w:rsidRDefault="00D50EE8" w:rsidP="00D50E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sz w:val="18"/>
                              <w:szCs w:val="18"/>
                            </w:rPr>
                          </w:pPr>
                          <w:r w:rsidRPr="00D50EE8">
                            <w:rPr>
                              <w:rFonts w:ascii="Arial" w:eastAsia="Arial" w:hAnsi="Arial" w:cs="Arial"/>
                              <w:noProof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6174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left:0;text-align:left;margin-left:0;margin-top:0;width:34.95pt;height:34.95pt;z-index:25166950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6C95AAA" w14:textId="25A82093" w:rsidR="00D50EE8" w:rsidRPr="00D50EE8" w:rsidRDefault="00D50EE8" w:rsidP="00D50EE8">
                    <w:pPr>
                      <w:spacing w:after="0"/>
                      <w:rPr>
                        <w:rFonts w:ascii="Arial" w:eastAsia="Arial" w:hAnsi="Arial" w:cs="Arial"/>
                        <w:noProof/>
                        <w:sz w:val="18"/>
                        <w:szCs w:val="18"/>
                      </w:rPr>
                    </w:pPr>
                    <w:r w:rsidRPr="00D50EE8">
                      <w:rPr>
                        <w:rFonts w:ascii="Arial" w:eastAsia="Arial" w:hAnsi="Arial" w:cs="Arial"/>
                        <w:noProof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6CE05" w14:textId="685335C9" w:rsidR="005C1248" w:rsidRPr="0048687E" w:rsidRDefault="00D50EE8">
    <w:pPr>
      <w:pStyle w:val="Footer"/>
      <w:tabs>
        <w:tab w:val="clear" w:pos="9072"/>
        <w:tab w:val="left" w:pos="9407"/>
      </w:tabs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5B435954" wp14:editId="111903CE">
              <wp:simplePos x="792480" y="96088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613602102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8D210" w14:textId="57DF6649" w:rsidR="00D50EE8" w:rsidRPr="00D50EE8" w:rsidRDefault="00D50EE8" w:rsidP="00D50E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sz w:val="18"/>
                              <w:szCs w:val="18"/>
                            </w:rPr>
                          </w:pPr>
                          <w:r w:rsidRPr="00D50EE8">
                            <w:rPr>
                              <w:rFonts w:ascii="Arial" w:eastAsia="Arial" w:hAnsi="Arial" w:cs="Arial"/>
                              <w:noProof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43595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left:0;text-align:left;margin-left:0;margin-top:0;width:34.95pt;height:34.95pt;z-index:2516705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D38D210" w14:textId="57DF6649" w:rsidR="00D50EE8" w:rsidRPr="00D50EE8" w:rsidRDefault="00D50EE8" w:rsidP="00D50EE8">
                    <w:pPr>
                      <w:spacing w:after="0"/>
                      <w:rPr>
                        <w:rFonts w:ascii="Arial" w:eastAsia="Arial" w:hAnsi="Arial" w:cs="Arial"/>
                        <w:noProof/>
                        <w:sz w:val="18"/>
                        <w:szCs w:val="18"/>
                      </w:rPr>
                    </w:pPr>
                    <w:r w:rsidRPr="00D50EE8">
                      <w:rPr>
                        <w:rFonts w:ascii="Arial" w:eastAsia="Arial" w:hAnsi="Arial" w:cs="Arial"/>
                        <w:noProof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C1248" w:rsidRPr="0048687E">
      <w:t xml:space="preserve">Page </w:t>
    </w:r>
    <w:r w:rsidR="00326F6C">
      <w:fldChar w:fldCharType="begin"/>
    </w:r>
    <w:r w:rsidR="00CA0631">
      <w:instrText xml:space="preserve"> PAGE </w:instrText>
    </w:r>
    <w:r w:rsidR="00326F6C">
      <w:fldChar w:fldCharType="separate"/>
    </w:r>
    <w:r w:rsidR="00AD470B">
      <w:rPr>
        <w:noProof/>
      </w:rPr>
      <w:t>1</w:t>
    </w:r>
    <w:r w:rsidR="00326F6C">
      <w:rPr>
        <w:noProof/>
      </w:rPr>
      <w:fldChar w:fldCharType="end"/>
    </w:r>
  </w:p>
  <w:p w14:paraId="68BA5C79" w14:textId="77777777" w:rsidR="005C1248" w:rsidRPr="0048687E" w:rsidRDefault="005C1248">
    <w:pPr>
      <w:pStyle w:val="Footer"/>
      <w:tabs>
        <w:tab w:val="clear" w:pos="9072"/>
        <w:tab w:val="left" w:pos="9407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341E0" w14:textId="53A050E9" w:rsidR="005C1248" w:rsidRPr="0048687E" w:rsidRDefault="00D50EE8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484CEF4F" wp14:editId="07701E3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63004694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9A6A9D" w14:textId="42F8DA2F" w:rsidR="00D50EE8" w:rsidRPr="00D50EE8" w:rsidRDefault="00D50EE8" w:rsidP="00D50E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sz w:val="18"/>
                              <w:szCs w:val="18"/>
                            </w:rPr>
                          </w:pPr>
                          <w:r w:rsidRPr="00D50EE8">
                            <w:rPr>
                              <w:rFonts w:ascii="Arial" w:eastAsia="Arial" w:hAnsi="Arial" w:cs="Arial"/>
                              <w:noProof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CEF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left:0;text-align:left;margin-left:0;margin-top:0;width:34.95pt;height:34.95pt;z-index:2516684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49A6A9D" w14:textId="42F8DA2F" w:rsidR="00D50EE8" w:rsidRPr="00D50EE8" w:rsidRDefault="00D50EE8" w:rsidP="00D50EE8">
                    <w:pPr>
                      <w:spacing w:after="0"/>
                      <w:rPr>
                        <w:rFonts w:ascii="Arial" w:eastAsia="Arial" w:hAnsi="Arial" w:cs="Arial"/>
                        <w:noProof/>
                        <w:sz w:val="18"/>
                        <w:szCs w:val="18"/>
                      </w:rPr>
                    </w:pPr>
                    <w:r w:rsidRPr="00D50EE8">
                      <w:rPr>
                        <w:rFonts w:ascii="Arial" w:eastAsia="Arial" w:hAnsi="Arial" w:cs="Arial"/>
                        <w:noProof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C1248" w:rsidRPr="0048687E">
      <w:t xml:space="preserve">Page </w:t>
    </w:r>
    <w:r w:rsidR="00326F6C">
      <w:fldChar w:fldCharType="begin"/>
    </w:r>
    <w:r w:rsidR="00CA0631">
      <w:instrText xml:space="preserve"> PAGE </w:instrText>
    </w:r>
    <w:r w:rsidR="00326F6C">
      <w:fldChar w:fldCharType="separate"/>
    </w:r>
    <w:r w:rsidR="008037C6">
      <w:rPr>
        <w:noProof/>
      </w:rPr>
      <w:t>1</w:t>
    </w:r>
    <w:r w:rsidR="00326F6C">
      <w:rPr>
        <w:noProof/>
      </w:rPr>
      <w:fldChar w:fldCharType="end"/>
    </w:r>
  </w:p>
  <w:p w14:paraId="6602F0D6" w14:textId="77777777" w:rsidR="005C1248" w:rsidRPr="0048687E" w:rsidRDefault="005C124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5C08C" w14:textId="77777777" w:rsidR="00DC39D2" w:rsidRDefault="00DC39D2">
      <w:r>
        <w:separator/>
      </w:r>
    </w:p>
  </w:footnote>
  <w:footnote w:type="continuationSeparator" w:id="0">
    <w:p w14:paraId="4EE8044E" w14:textId="77777777" w:rsidR="00DC39D2" w:rsidRDefault="00DC3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16F18" w14:textId="77777777" w:rsidR="00072EF7" w:rsidRDefault="00072E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46F2" w14:textId="77777777" w:rsidR="005C1248" w:rsidRPr="0048687E" w:rsidRDefault="00250FBB" w:rsidP="00DE2F1C">
    <w:pPr>
      <w:pStyle w:val="Header"/>
      <w:tabs>
        <w:tab w:val="clear" w:pos="9408"/>
      </w:tabs>
      <w:spacing w:before="0" w:after="0"/>
      <w:jc w:val="left"/>
      <w:rPr>
        <w:rFonts w:ascii="Verdana" w:hAnsi="Verdana"/>
        <w:sz w:val="22"/>
      </w:rPr>
    </w:pPr>
    <w:r>
      <w:rPr>
        <w:rFonts w:ascii="Verdana" w:hAnsi="Verdana"/>
        <w:b w:val="0"/>
        <w:noProof/>
        <w:lang w:eastAsia="en-GB"/>
      </w:rPr>
      <w:drawing>
        <wp:anchor distT="0" distB="0" distL="114300" distR="114300" simplePos="0" relativeHeight="251667456" behindDoc="1" locked="0" layoutInCell="0" allowOverlap="1" wp14:anchorId="06FA9D6A" wp14:editId="5775A979">
          <wp:simplePos x="0" y="0"/>
          <wp:positionH relativeFrom="page">
            <wp:posOffset>-1197274</wp:posOffset>
          </wp:positionH>
          <wp:positionV relativeFrom="page">
            <wp:posOffset>-43132</wp:posOffset>
          </wp:positionV>
          <wp:extent cx="7766793" cy="1138687"/>
          <wp:effectExtent l="19050" t="0" r="5607" b="0"/>
          <wp:wrapNone/>
          <wp:docPr id="1" name="Image 5" descr="DNA-LT-Pumpkin-p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5" descr="DNA-LT-Pumpkin-p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793" cy="113868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8687E" w:rsidRPr="0048687E">
      <w:rPr>
        <w:rFonts w:ascii="Verdana" w:hAnsi="Verdana"/>
      </w:rPr>
      <w:t xml:space="preserve">CURRICULUM </w:t>
    </w:r>
    <w:r w:rsidR="0048687E">
      <w:rPr>
        <w:rFonts w:ascii="Verdana" w:hAnsi="Verdana"/>
      </w:rPr>
      <w:t>VITAE</w:t>
    </w:r>
  </w:p>
  <w:p w14:paraId="69506277" w14:textId="77777777" w:rsidR="005C1248" w:rsidRPr="000423AB" w:rsidRDefault="005C1248" w:rsidP="000423AB">
    <w:pPr>
      <w:pStyle w:val="Header"/>
      <w:tabs>
        <w:tab w:val="clear" w:pos="9408"/>
      </w:tabs>
      <w:spacing w:before="0" w:after="0"/>
      <w:jc w:val="right"/>
      <w:rPr>
        <w:rFonts w:ascii="Verdana" w:hAnsi="Verdana"/>
      </w:rPr>
    </w:pPr>
  </w:p>
  <w:p w14:paraId="4BDE6F8B" w14:textId="77777777" w:rsidR="005C1248" w:rsidRPr="00077BB2" w:rsidRDefault="00B62D56" w:rsidP="00DE2F1C">
    <w:pPr>
      <w:pStyle w:val="Header"/>
      <w:tabs>
        <w:tab w:val="clear" w:pos="9408"/>
      </w:tabs>
      <w:spacing w:before="0" w:after="0"/>
      <w:jc w:val="left"/>
      <w:rPr>
        <w:rFonts w:ascii="Verdana" w:hAnsi="Verdana"/>
        <w:sz w:val="22"/>
        <w:szCs w:val="22"/>
      </w:rPr>
    </w:pPr>
    <w:r w:rsidRPr="00077BB2">
      <w:rPr>
        <w:rFonts w:ascii="Verdana" w:hAnsi="Verdana"/>
        <w:sz w:val="22"/>
        <w:szCs w:val="22"/>
      </w:rPr>
      <w:t>&lt;</w:t>
    </w:r>
    <w:r w:rsidR="00BF3E50">
      <w:rPr>
        <w:rFonts w:ascii="Verdana" w:hAnsi="Verdana"/>
        <w:sz w:val="22"/>
        <w:szCs w:val="22"/>
      </w:rPr>
      <w:t>Harmeet Singh&gt;</w:t>
    </w:r>
  </w:p>
  <w:p w14:paraId="2F6A16D7" w14:textId="77777777" w:rsidR="005C1248" w:rsidRPr="0048687E" w:rsidRDefault="005C1248" w:rsidP="008037C6">
    <w:pPr>
      <w:pStyle w:val="Header"/>
      <w:tabs>
        <w:tab w:val="clear" w:pos="9408"/>
        <w:tab w:val="right" w:pos="9407"/>
      </w:tabs>
      <w:ind w:firstLine="561"/>
      <w:rPr>
        <w:rFonts w:ascii="Verdana" w:hAnsi="Verdana"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5BC6" w14:textId="77777777" w:rsidR="0048687E" w:rsidRPr="0048687E" w:rsidRDefault="0048687E" w:rsidP="0048687E">
    <w:pPr>
      <w:pStyle w:val="Header"/>
      <w:tabs>
        <w:tab w:val="clear" w:pos="9408"/>
        <w:tab w:val="right" w:pos="9407"/>
      </w:tabs>
      <w:spacing w:before="0" w:after="0"/>
      <w:jc w:val="left"/>
      <w:rPr>
        <w:rFonts w:ascii="Verdana" w:hAnsi="Verdana"/>
        <w:sz w:val="22"/>
      </w:rPr>
    </w:pPr>
    <w:r w:rsidRPr="0048687E">
      <w:rPr>
        <w:rFonts w:ascii="Verdana" w:hAnsi="Verdana"/>
        <w:sz w:val="22"/>
      </w:rPr>
      <w:tab/>
    </w:r>
    <w:r w:rsidRPr="0048687E">
      <w:rPr>
        <w:rFonts w:ascii="Verdana" w:hAnsi="Verdana"/>
      </w:rPr>
      <w:t xml:space="preserve">CURRICULUM </w:t>
    </w:r>
    <w:r>
      <w:rPr>
        <w:rFonts w:ascii="Verdana" w:hAnsi="Verdana"/>
      </w:rPr>
      <w:t>VITAE /</w:t>
    </w:r>
  </w:p>
  <w:p w14:paraId="243475FA" w14:textId="77777777" w:rsidR="0048687E" w:rsidRPr="0048687E" w:rsidRDefault="0048687E" w:rsidP="0048687E">
    <w:pPr>
      <w:pStyle w:val="Header"/>
      <w:tabs>
        <w:tab w:val="clear" w:pos="9408"/>
        <w:tab w:val="right" w:pos="9407"/>
      </w:tabs>
      <w:spacing w:before="0" w:after="0"/>
      <w:jc w:val="left"/>
      <w:rPr>
        <w:rFonts w:ascii="Verdana" w:hAnsi="Verdana"/>
        <w:sz w:val="22"/>
      </w:rPr>
    </w:pPr>
  </w:p>
  <w:p w14:paraId="0B9EB065" w14:textId="77777777" w:rsidR="0048687E" w:rsidRPr="00604AA3" w:rsidRDefault="0048687E" w:rsidP="00D113E2">
    <w:pPr>
      <w:pStyle w:val="CVConsultantName"/>
      <w:rPr>
        <w:szCs w:val="22"/>
      </w:rPr>
    </w:pPr>
    <w:r w:rsidRPr="0048687E">
      <w:tab/>
    </w:r>
    <w:r w:rsidR="00D113E2" w:rsidRPr="00604AA3">
      <w:rPr>
        <w:szCs w:val="22"/>
      </w:rPr>
      <w:t>&lt;Consultant Name&gt;</w:t>
    </w:r>
  </w:p>
  <w:p w14:paraId="61E1CB7C" w14:textId="77777777" w:rsidR="005C1248" w:rsidRPr="0048687E" w:rsidRDefault="005C1248" w:rsidP="004868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419A7"/>
    <w:multiLevelType w:val="hybridMultilevel"/>
    <w:tmpl w:val="8F1E1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1324C7"/>
    <w:multiLevelType w:val="hybridMultilevel"/>
    <w:tmpl w:val="3C18F6D8"/>
    <w:lvl w:ilvl="0" w:tplc="5C000168">
      <w:start w:val="1"/>
      <w:numFmt w:val="bullet"/>
      <w:pStyle w:val="CVBullet1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47EB55FB"/>
    <w:multiLevelType w:val="multilevel"/>
    <w:tmpl w:val="248C649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0" w:firstLine="0"/>
      </w:pPr>
    </w:lvl>
  </w:abstractNum>
  <w:abstractNum w:abstractNumId="4" w15:restartNumberingAfterBreak="0">
    <w:nsid w:val="603944A7"/>
    <w:multiLevelType w:val="singleLevel"/>
    <w:tmpl w:val="A19A32EA"/>
    <w:lvl w:ilvl="0">
      <w:start w:val="1"/>
      <w:numFmt w:val="bullet"/>
      <w:pStyle w:val="CVKeypoin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3DB6F88"/>
    <w:multiLevelType w:val="hybridMultilevel"/>
    <w:tmpl w:val="240A1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037089">
    <w:abstractNumId w:val="3"/>
  </w:num>
  <w:num w:numId="2" w16cid:durableId="1898123060">
    <w:abstractNumId w:val="4"/>
  </w:num>
  <w:num w:numId="3" w16cid:durableId="1195727475">
    <w:abstractNumId w:val="2"/>
  </w:num>
  <w:num w:numId="4" w16cid:durableId="1455097971">
    <w:abstractNumId w:val="1"/>
  </w:num>
  <w:num w:numId="5" w16cid:durableId="116720941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530551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1"/>
  <w:drawingGridHorizontalSpacing w:val="10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5F"/>
    <w:rsid w:val="000316FD"/>
    <w:rsid w:val="0003659F"/>
    <w:rsid w:val="000423AB"/>
    <w:rsid w:val="000423D9"/>
    <w:rsid w:val="000633C0"/>
    <w:rsid w:val="00072EF7"/>
    <w:rsid w:val="00077BB2"/>
    <w:rsid w:val="000A592C"/>
    <w:rsid w:val="000A6529"/>
    <w:rsid w:val="000B6C70"/>
    <w:rsid w:val="000C799C"/>
    <w:rsid w:val="000D2F69"/>
    <w:rsid w:val="000E2515"/>
    <w:rsid w:val="000F703D"/>
    <w:rsid w:val="0015126A"/>
    <w:rsid w:val="00151CDD"/>
    <w:rsid w:val="00170408"/>
    <w:rsid w:val="00171CAA"/>
    <w:rsid w:val="001752A2"/>
    <w:rsid w:val="001B3EA9"/>
    <w:rsid w:val="001C123D"/>
    <w:rsid w:val="001C1758"/>
    <w:rsid w:val="001C7B8D"/>
    <w:rsid w:val="001E18F3"/>
    <w:rsid w:val="00201128"/>
    <w:rsid w:val="00202EED"/>
    <w:rsid w:val="0020399D"/>
    <w:rsid w:val="00231497"/>
    <w:rsid w:val="00233879"/>
    <w:rsid w:val="00241EE3"/>
    <w:rsid w:val="00250FBB"/>
    <w:rsid w:val="00271140"/>
    <w:rsid w:val="00287461"/>
    <w:rsid w:val="00291B40"/>
    <w:rsid w:val="002A0180"/>
    <w:rsid w:val="002A14E1"/>
    <w:rsid w:val="002D1EBF"/>
    <w:rsid w:val="003068AC"/>
    <w:rsid w:val="00322988"/>
    <w:rsid w:val="00326F6C"/>
    <w:rsid w:val="00342542"/>
    <w:rsid w:val="003564BD"/>
    <w:rsid w:val="0037015F"/>
    <w:rsid w:val="003D19E8"/>
    <w:rsid w:val="003E44BD"/>
    <w:rsid w:val="00432D1D"/>
    <w:rsid w:val="004520FD"/>
    <w:rsid w:val="0048687E"/>
    <w:rsid w:val="004D4CB9"/>
    <w:rsid w:val="005175DB"/>
    <w:rsid w:val="00536067"/>
    <w:rsid w:val="00555775"/>
    <w:rsid w:val="00565797"/>
    <w:rsid w:val="00572215"/>
    <w:rsid w:val="00580B43"/>
    <w:rsid w:val="00596A40"/>
    <w:rsid w:val="005C1248"/>
    <w:rsid w:val="005C35CE"/>
    <w:rsid w:val="006044F1"/>
    <w:rsid w:val="00604AA3"/>
    <w:rsid w:val="00605521"/>
    <w:rsid w:val="0060658C"/>
    <w:rsid w:val="00662823"/>
    <w:rsid w:val="00686D14"/>
    <w:rsid w:val="006C1914"/>
    <w:rsid w:val="00705C9F"/>
    <w:rsid w:val="00705F8F"/>
    <w:rsid w:val="00717253"/>
    <w:rsid w:val="007A7352"/>
    <w:rsid w:val="007C0D1E"/>
    <w:rsid w:val="008037C6"/>
    <w:rsid w:val="00805818"/>
    <w:rsid w:val="00894E5C"/>
    <w:rsid w:val="008C2F0E"/>
    <w:rsid w:val="008E1619"/>
    <w:rsid w:val="009269EB"/>
    <w:rsid w:val="0093330C"/>
    <w:rsid w:val="0093431C"/>
    <w:rsid w:val="0096632A"/>
    <w:rsid w:val="00972FA4"/>
    <w:rsid w:val="00985187"/>
    <w:rsid w:val="009B307F"/>
    <w:rsid w:val="009C6F1A"/>
    <w:rsid w:val="009D2C95"/>
    <w:rsid w:val="009E1AC8"/>
    <w:rsid w:val="009E2230"/>
    <w:rsid w:val="009F3D70"/>
    <w:rsid w:val="00A03A91"/>
    <w:rsid w:val="00A50048"/>
    <w:rsid w:val="00A52493"/>
    <w:rsid w:val="00A5662A"/>
    <w:rsid w:val="00A732E8"/>
    <w:rsid w:val="00A8201E"/>
    <w:rsid w:val="00AA3113"/>
    <w:rsid w:val="00AC4432"/>
    <w:rsid w:val="00AC564D"/>
    <w:rsid w:val="00AD470B"/>
    <w:rsid w:val="00B4687B"/>
    <w:rsid w:val="00B5079C"/>
    <w:rsid w:val="00B62D56"/>
    <w:rsid w:val="00B90EFC"/>
    <w:rsid w:val="00BA2C8C"/>
    <w:rsid w:val="00BA6309"/>
    <w:rsid w:val="00BB3D07"/>
    <w:rsid w:val="00BC7AB5"/>
    <w:rsid w:val="00BD6EF4"/>
    <w:rsid w:val="00BF2C39"/>
    <w:rsid w:val="00BF3E50"/>
    <w:rsid w:val="00C3139C"/>
    <w:rsid w:val="00C3484C"/>
    <w:rsid w:val="00C81E6E"/>
    <w:rsid w:val="00C9348C"/>
    <w:rsid w:val="00CA0631"/>
    <w:rsid w:val="00CA3BA1"/>
    <w:rsid w:val="00CB7720"/>
    <w:rsid w:val="00CC0D58"/>
    <w:rsid w:val="00CE6B86"/>
    <w:rsid w:val="00CF2F7B"/>
    <w:rsid w:val="00D06CD3"/>
    <w:rsid w:val="00D113E2"/>
    <w:rsid w:val="00D50EE8"/>
    <w:rsid w:val="00D61B78"/>
    <w:rsid w:val="00DA41B4"/>
    <w:rsid w:val="00DA6A1F"/>
    <w:rsid w:val="00DA6E37"/>
    <w:rsid w:val="00DB0F90"/>
    <w:rsid w:val="00DB6CD7"/>
    <w:rsid w:val="00DC39D2"/>
    <w:rsid w:val="00DE2F1C"/>
    <w:rsid w:val="00DE602E"/>
    <w:rsid w:val="00E03760"/>
    <w:rsid w:val="00E17E54"/>
    <w:rsid w:val="00E251E4"/>
    <w:rsid w:val="00E52C35"/>
    <w:rsid w:val="00E632B2"/>
    <w:rsid w:val="00E94826"/>
    <w:rsid w:val="00ED2477"/>
    <w:rsid w:val="00EE4EFE"/>
    <w:rsid w:val="00F05F93"/>
    <w:rsid w:val="00F63B87"/>
    <w:rsid w:val="00FC5F7F"/>
    <w:rsid w:val="00FD4857"/>
    <w:rsid w:val="00FD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4556D"/>
  <w15:docId w15:val="{93A8D076-3672-4183-889D-9B9B328C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CDD"/>
    <w:pPr>
      <w:keepLines/>
      <w:spacing w:before="120" w:after="40"/>
      <w:jc w:val="both"/>
    </w:pPr>
    <w:rPr>
      <w:rFonts w:asciiTheme="minorHAnsi" w:hAnsiTheme="minorHAnsi"/>
      <w:color w:val="000000"/>
      <w:lang w:val="en-GB"/>
    </w:rPr>
  </w:style>
  <w:style w:type="paragraph" w:styleId="Heading1">
    <w:name w:val="heading 1"/>
    <w:basedOn w:val="Normal"/>
    <w:next w:val="Normal"/>
    <w:qFormat/>
    <w:rsid w:val="00C81E6E"/>
    <w:pPr>
      <w:keepNext/>
      <w:numPr>
        <w:numId w:val="1"/>
      </w:numPr>
      <w:spacing w:before="280"/>
      <w:jc w:val="left"/>
      <w:outlineLvl w:val="0"/>
    </w:pPr>
    <w:rPr>
      <w:b/>
      <w:smallCaps/>
      <w:sz w:val="28"/>
    </w:rPr>
  </w:style>
  <w:style w:type="paragraph" w:styleId="Heading2">
    <w:name w:val="heading 2"/>
    <w:basedOn w:val="Normal"/>
    <w:next w:val="Normal"/>
    <w:qFormat/>
    <w:rsid w:val="00C81E6E"/>
    <w:pPr>
      <w:keepNext/>
      <w:numPr>
        <w:ilvl w:val="1"/>
        <w:numId w:val="1"/>
      </w:numPr>
      <w:tabs>
        <w:tab w:val="left" w:pos="0"/>
      </w:tabs>
      <w:spacing w:before="240" w:after="24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C81E6E"/>
    <w:pPr>
      <w:keepNext/>
      <w:numPr>
        <w:ilvl w:val="2"/>
        <w:numId w:val="1"/>
      </w:numPr>
      <w:tabs>
        <w:tab w:val="left" w:pos="0"/>
      </w:tabs>
      <w:spacing w:before="240" w:after="240"/>
      <w:jc w:val="lef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C81E6E"/>
    <w:pPr>
      <w:keepNext/>
      <w:numPr>
        <w:ilvl w:val="3"/>
        <w:numId w:val="1"/>
      </w:numPr>
      <w:tabs>
        <w:tab w:val="left" w:pos="0"/>
      </w:tabs>
      <w:spacing w:before="240" w:after="240"/>
      <w:jc w:val="left"/>
      <w:outlineLvl w:val="3"/>
    </w:pPr>
    <w:rPr>
      <w:b/>
    </w:rPr>
  </w:style>
  <w:style w:type="paragraph" w:styleId="Heading5">
    <w:name w:val="heading 5"/>
    <w:basedOn w:val="Heading2"/>
    <w:next w:val="Normal"/>
    <w:qFormat/>
    <w:rsid w:val="00C81E6E"/>
    <w:pPr>
      <w:numPr>
        <w:ilvl w:val="4"/>
      </w:numPr>
      <w:tabs>
        <w:tab w:val="clear" w:pos="0"/>
        <w:tab w:val="left" w:pos="1134"/>
      </w:tabs>
      <w:outlineLvl w:val="4"/>
    </w:pPr>
  </w:style>
  <w:style w:type="paragraph" w:styleId="Heading6">
    <w:name w:val="heading 6"/>
    <w:basedOn w:val="Heading2"/>
    <w:next w:val="Normal"/>
    <w:qFormat/>
    <w:rsid w:val="00C81E6E"/>
    <w:pPr>
      <w:numPr>
        <w:ilvl w:val="5"/>
      </w:numPr>
      <w:tabs>
        <w:tab w:val="clear" w:pos="0"/>
        <w:tab w:val="left" w:pos="1418"/>
      </w:tabs>
      <w:outlineLvl w:val="5"/>
    </w:pPr>
  </w:style>
  <w:style w:type="paragraph" w:styleId="Heading7">
    <w:name w:val="heading 7"/>
    <w:basedOn w:val="Heading2"/>
    <w:next w:val="Normal"/>
    <w:rsid w:val="00C81E6E"/>
    <w:pPr>
      <w:numPr>
        <w:ilvl w:val="6"/>
      </w:numPr>
      <w:tabs>
        <w:tab w:val="clear" w:pos="0"/>
      </w:tabs>
      <w:outlineLvl w:val="6"/>
    </w:pPr>
  </w:style>
  <w:style w:type="paragraph" w:styleId="Heading8">
    <w:name w:val="heading 8"/>
    <w:basedOn w:val="Heading2"/>
    <w:next w:val="Normal"/>
    <w:qFormat/>
    <w:rsid w:val="00C81E6E"/>
    <w:pPr>
      <w:numPr>
        <w:ilvl w:val="7"/>
      </w:numPr>
      <w:tabs>
        <w:tab w:val="clear" w:pos="0"/>
      </w:tabs>
      <w:outlineLvl w:val="7"/>
    </w:pPr>
  </w:style>
  <w:style w:type="paragraph" w:styleId="Heading9">
    <w:name w:val="heading 9"/>
    <w:basedOn w:val="Heading2"/>
    <w:next w:val="Normal"/>
    <w:link w:val="Heading9Char"/>
    <w:qFormat/>
    <w:rsid w:val="00C81E6E"/>
    <w:pPr>
      <w:numPr>
        <w:ilvl w:val="8"/>
      </w:numPr>
      <w:tabs>
        <w:tab w:val="clear" w:pos="0"/>
      </w:tabs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link w:val="Heading9"/>
    <w:locked/>
    <w:rsid w:val="009B307F"/>
    <w:rPr>
      <w:rFonts w:ascii="Verdana" w:hAnsi="Verdana"/>
      <w:b/>
      <w:color w:val="000000"/>
      <w:lang w:eastAsia="en-US"/>
    </w:rPr>
  </w:style>
  <w:style w:type="paragraph" w:styleId="Header">
    <w:name w:val="header"/>
    <w:basedOn w:val="Normal"/>
    <w:rsid w:val="00C81E6E"/>
    <w:pPr>
      <w:widowControl w:val="0"/>
      <w:tabs>
        <w:tab w:val="right" w:pos="9408"/>
      </w:tabs>
    </w:pPr>
    <w:rPr>
      <w:rFonts w:ascii="Arial" w:hAnsi="Arial" w:cs="Arial"/>
      <w:b/>
      <w:sz w:val="28"/>
      <w:szCs w:val="28"/>
    </w:rPr>
  </w:style>
  <w:style w:type="paragraph" w:styleId="Footer">
    <w:name w:val="footer"/>
    <w:basedOn w:val="Normal"/>
    <w:link w:val="FooterChar"/>
    <w:rsid w:val="00C81E6E"/>
    <w:pPr>
      <w:widowControl w:val="0"/>
      <w:tabs>
        <w:tab w:val="right" w:pos="9072"/>
      </w:tabs>
    </w:pPr>
  </w:style>
  <w:style w:type="character" w:customStyle="1" w:styleId="FooterChar">
    <w:name w:val="Footer Char"/>
    <w:link w:val="Footer"/>
    <w:locked/>
    <w:rsid w:val="008E1619"/>
    <w:rPr>
      <w:rFonts w:ascii="Verdana" w:hAnsi="Verdana"/>
      <w:color w:val="000000"/>
      <w:lang w:eastAsia="en-US"/>
    </w:rPr>
  </w:style>
  <w:style w:type="paragraph" w:customStyle="1" w:styleId="CVBullet1">
    <w:name w:val="CV Bullet 1"/>
    <w:basedOn w:val="CVResponsibilities"/>
    <w:rsid w:val="00FC5F7F"/>
    <w:pPr>
      <w:numPr>
        <w:numId w:val="3"/>
      </w:numPr>
    </w:pPr>
    <w:rPr>
      <w:rFonts w:cs="Times New Roman"/>
    </w:rPr>
  </w:style>
  <w:style w:type="paragraph" w:customStyle="1" w:styleId="CVResponsibilities">
    <w:name w:val="CV Responsibilities"/>
    <w:basedOn w:val="Normal"/>
    <w:link w:val="CVResponsibilitiesChar"/>
    <w:rsid w:val="00FC5F7F"/>
    <w:pPr>
      <w:tabs>
        <w:tab w:val="left" w:pos="2880"/>
      </w:tabs>
      <w:spacing w:before="40"/>
      <w:ind w:left="2880" w:hanging="2880"/>
    </w:pPr>
    <w:rPr>
      <w:rFonts w:cs="Arial"/>
    </w:rPr>
  </w:style>
  <w:style w:type="character" w:customStyle="1" w:styleId="CVResponsibilitiesChar">
    <w:name w:val="CV Responsibilities Char"/>
    <w:link w:val="CVResponsibilities"/>
    <w:rsid w:val="00FC5F7F"/>
    <w:rPr>
      <w:rFonts w:asciiTheme="minorHAnsi" w:hAnsiTheme="minorHAnsi" w:cs="Arial"/>
      <w:color w:val="000000"/>
      <w:lang w:val="en-GB"/>
    </w:rPr>
  </w:style>
  <w:style w:type="paragraph" w:customStyle="1" w:styleId="CVKeypoint">
    <w:name w:val="CV Keypoint"/>
    <w:basedOn w:val="Normal"/>
    <w:rsid w:val="00151CDD"/>
    <w:pPr>
      <w:numPr>
        <w:numId w:val="2"/>
      </w:numPr>
      <w:tabs>
        <w:tab w:val="clear" w:pos="360"/>
        <w:tab w:val="left" w:pos="3226"/>
      </w:tabs>
      <w:spacing w:before="80"/>
      <w:ind w:left="3226"/>
      <w:jc w:val="left"/>
    </w:pPr>
  </w:style>
  <w:style w:type="paragraph" w:customStyle="1" w:styleId="CVBullet2">
    <w:name w:val="CV Bullet 2"/>
    <w:basedOn w:val="CVBullet1"/>
    <w:rsid w:val="00FC5F7F"/>
    <w:pPr>
      <w:tabs>
        <w:tab w:val="clear" w:pos="3240"/>
        <w:tab w:val="left" w:pos="3600"/>
      </w:tabs>
      <w:ind w:left="3600"/>
    </w:pPr>
  </w:style>
  <w:style w:type="paragraph" w:customStyle="1" w:styleId="CVSection">
    <w:name w:val="CV Section"/>
    <w:basedOn w:val="Normal"/>
    <w:next w:val="CVSubsection"/>
    <w:rsid w:val="00C81E6E"/>
    <w:pPr>
      <w:keepNext/>
      <w:pageBreakBefore/>
      <w:pBdr>
        <w:bottom w:val="single" w:sz="24" w:space="1" w:color="auto"/>
      </w:pBdr>
      <w:jc w:val="left"/>
    </w:pPr>
    <w:rPr>
      <w:rFonts w:ascii="Arial" w:hAnsi="Arial" w:cs="Arial"/>
      <w:b/>
      <w:color w:val="auto"/>
    </w:rPr>
  </w:style>
  <w:style w:type="paragraph" w:customStyle="1" w:styleId="CVSubsection">
    <w:name w:val="CV Subsection"/>
    <w:basedOn w:val="Normal"/>
    <w:next w:val="CVRole"/>
    <w:link w:val="CVSubsectionChar"/>
    <w:autoRedefine/>
    <w:rsid w:val="00151CDD"/>
    <w:pPr>
      <w:keepNext/>
      <w:spacing w:before="360"/>
      <w:ind w:right="4491"/>
      <w:jc w:val="left"/>
    </w:pPr>
    <w:rPr>
      <w:rFonts w:asciiTheme="majorHAnsi" w:hAnsiTheme="majorHAnsi"/>
      <w:b/>
      <w:bCs/>
      <w:color w:val="auto"/>
      <w:szCs w:val="22"/>
    </w:rPr>
  </w:style>
  <w:style w:type="paragraph" w:customStyle="1" w:styleId="CVRole">
    <w:name w:val="CV Role"/>
    <w:basedOn w:val="Normal"/>
    <w:next w:val="CVResponsibilities"/>
    <w:link w:val="CVRoleChar"/>
    <w:rsid w:val="00151CDD"/>
    <w:pPr>
      <w:keepNext/>
      <w:tabs>
        <w:tab w:val="left" w:pos="2880"/>
        <w:tab w:val="right" w:pos="9000"/>
      </w:tabs>
      <w:ind w:left="2880" w:hanging="2880"/>
      <w:jc w:val="left"/>
    </w:pPr>
    <w:rPr>
      <w:rFonts w:asciiTheme="majorHAnsi" w:hAnsiTheme="majorHAnsi"/>
      <w:b/>
    </w:rPr>
  </w:style>
  <w:style w:type="character" w:customStyle="1" w:styleId="CVRoleChar">
    <w:name w:val="CV Role Char"/>
    <w:link w:val="CVRole"/>
    <w:rsid w:val="00151CDD"/>
    <w:rPr>
      <w:rFonts w:asciiTheme="majorHAnsi" w:hAnsiTheme="majorHAnsi"/>
      <w:b/>
      <w:color w:val="000000"/>
      <w:lang w:val="en-GB"/>
    </w:rPr>
  </w:style>
  <w:style w:type="character" w:customStyle="1" w:styleId="CVSubsectionChar">
    <w:name w:val="CV Subsection Char"/>
    <w:link w:val="CVSubsection"/>
    <w:rsid w:val="00151CDD"/>
    <w:rPr>
      <w:rFonts w:asciiTheme="majorHAnsi" w:hAnsiTheme="majorHAnsi"/>
      <w:b/>
      <w:bCs/>
      <w:szCs w:val="22"/>
      <w:lang w:val="en-GB"/>
    </w:rPr>
  </w:style>
  <w:style w:type="paragraph" w:customStyle="1" w:styleId="CVProfileText">
    <w:name w:val="CV Profile Text"/>
    <w:basedOn w:val="Normal"/>
    <w:link w:val="CVProfileTextChar"/>
    <w:rsid w:val="009C6F1A"/>
    <w:pPr>
      <w:ind w:left="2880"/>
    </w:pPr>
  </w:style>
  <w:style w:type="character" w:customStyle="1" w:styleId="CVProfileTextChar">
    <w:name w:val="CV Profile Text Char"/>
    <w:link w:val="CVProfileText"/>
    <w:rsid w:val="009C6F1A"/>
    <w:rPr>
      <w:rFonts w:asciiTheme="minorHAnsi" w:hAnsiTheme="minorHAnsi"/>
      <w:color w:val="000000"/>
      <w:lang w:val="en-GB"/>
    </w:rPr>
  </w:style>
  <w:style w:type="paragraph" w:customStyle="1" w:styleId="CVKeypointHdr">
    <w:name w:val="CV Keypoint Hdr"/>
    <w:basedOn w:val="Normal"/>
    <w:next w:val="CVKeypoint"/>
    <w:rsid w:val="00151CDD"/>
    <w:pPr>
      <w:keepNext/>
      <w:pBdr>
        <w:bottom w:val="single" w:sz="8" w:space="0" w:color="auto"/>
      </w:pBdr>
      <w:spacing w:before="360" w:after="120"/>
      <w:jc w:val="left"/>
    </w:pPr>
    <w:rPr>
      <w:rFonts w:cs="Arial"/>
      <w:b/>
    </w:rPr>
  </w:style>
  <w:style w:type="paragraph" w:customStyle="1" w:styleId="CVSummaryHdr">
    <w:name w:val="CV Summary Hdr"/>
    <w:basedOn w:val="Normal"/>
    <w:next w:val="CVSummary"/>
    <w:rsid w:val="00C81E6E"/>
    <w:pPr>
      <w:pBdr>
        <w:left w:val="single" w:sz="6" w:space="4" w:color="auto"/>
        <w:bottom w:val="single" w:sz="18" w:space="1" w:color="auto"/>
      </w:pBdr>
      <w:ind w:right="4490"/>
    </w:pPr>
    <w:rPr>
      <w:b/>
      <w:sz w:val="24"/>
    </w:rPr>
  </w:style>
  <w:style w:type="paragraph" w:customStyle="1" w:styleId="CVSummary">
    <w:name w:val="CV Summary"/>
    <w:basedOn w:val="Normal"/>
    <w:rsid w:val="00151CDD"/>
    <w:pPr>
      <w:spacing w:before="40"/>
    </w:pPr>
  </w:style>
  <w:style w:type="paragraph" w:customStyle="1" w:styleId="CVExperience">
    <w:name w:val="CV Experience"/>
    <w:basedOn w:val="Normal"/>
    <w:rsid w:val="00151CDD"/>
    <w:pPr>
      <w:jc w:val="left"/>
    </w:pPr>
  </w:style>
  <w:style w:type="paragraph" w:customStyle="1" w:styleId="CVHeaderName">
    <w:name w:val="CV Header Name"/>
    <w:basedOn w:val="Normal"/>
    <w:rsid w:val="00C81E6E"/>
    <w:pPr>
      <w:pBdr>
        <w:top w:val="single" w:sz="24" w:space="1" w:color="auto"/>
        <w:left w:val="single" w:sz="8" w:space="4" w:color="auto"/>
      </w:pBdr>
    </w:pPr>
    <w:rPr>
      <w:rFonts w:ascii="Arial" w:hAnsi="Arial" w:cs="Arial"/>
      <w:b/>
      <w:smallCaps/>
      <w:sz w:val="32"/>
    </w:rPr>
  </w:style>
  <w:style w:type="paragraph" w:customStyle="1" w:styleId="CVExperienceHeader">
    <w:name w:val="CV Experience Header"/>
    <w:basedOn w:val="Heading9"/>
    <w:next w:val="CVExperience"/>
    <w:rsid w:val="00151CDD"/>
    <w:pPr>
      <w:numPr>
        <w:ilvl w:val="0"/>
        <w:numId w:val="0"/>
      </w:numPr>
      <w:spacing w:before="80" w:after="40"/>
    </w:pPr>
    <w:rPr>
      <w:rFonts w:cs="Arial"/>
    </w:rPr>
  </w:style>
  <w:style w:type="paragraph" w:customStyle="1" w:styleId="CVProject">
    <w:name w:val="CV Project"/>
    <w:basedOn w:val="CVResponsibilities"/>
    <w:rsid w:val="00FC5F7F"/>
    <w:rPr>
      <w:rFonts w:asciiTheme="majorHAnsi" w:hAnsiTheme="majorHAnsi"/>
      <w:b/>
    </w:rPr>
  </w:style>
  <w:style w:type="paragraph" w:customStyle="1" w:styleId="CVConsultantName">
    <w:name w:val="CV Consultant Name"/>
    <w:basedOn w:val="Header"/>
    <w:rsid w:val="00D113E2"/>
    <w:pPr>
      <w:tabs>
        <w:tab w:val="clear" w:pos="9408"/>
        <w:tab w:val="right" w:pos="9407"/>
      </w:tabs>
      <w:spacing w:before="0" w:after="0"/>
      <w:jc w:val="left"/>
    </w:pPr>
    <w:rPr>
      <w:rFonts w:ascii="Verdana" w:hAnsi="Verdana"/>
      <w:sz w:val="22"/>
    </w:rPr>
  </w:style>
  <w:style w:type="character" w:customStyle="1" w:styleId="ListParagraphChar">
    <w:name w:val="List Paragraph Char"/>
    <w:link w:val="ListParagraph"/>
    <w:uiPriority w:val="34"/>
    <w:locked/>
    <w:rsid w:val="00202EED"/>
    <w:rPr>
      <w:rFonts w:ascii="Calibri" w:hAnsi="Calibri" w:cs="Arial"/>
      <w:color w:val="000000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202EED"/>
    <w:pPr>
      <w:keepLines w:val="0"/>
      <w:suppressAutoHyphens/>
      <w:spacing w:before="0" w:after="0"/>
      <w:ind w:left="720"/>
      <w:contextualSpacing/>
    </w:pPr>
    <w:rPr>
      <w:rFonts w:ascii="Calibri" w:hAnsi="Calibri" w:cs="Arial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nnelln\AppData\Roaming\Microsoft\Templates\Logica%20CV%201003%20Simple.dot" TargetMode="External"/></Relationships>
</file>

<file path=word/theme/theme1.xml><?xml version="1.0" encoding="utf-8"?>
<a:theme xmlns:a="http://schemas.openxmlformats.org/drawingml/2006/main" name="Office Theme">
  <a:themeElements>
    <a:clrScheme name="CGI_Color">
      <a:dk1>
        <a:sysClr val="windowText" lastClr="000000"/>
      </a:dk1>
      <a:lt1>
        <a:sysClr val="window" lastClr="FFFFFF"/>
      </a:lt1>
      <a:dk2>
        <a:srgbClr val="787878"/>
      </a:dk2>
      <a:lt2>
        <a:srgbClr val="EEECE1"/>
      </a:lt2>
      <a:accent1>
        <a:srgbClr val="E31937"/>
      </a:accent1>
      <a:accent2>
        <a:srgbClr val="991F3D"/>
      </a:accent2>
      <a:accent3>
        <a:srgbClr val="FF6A00"/>
      </a:accent3>
      <a:accent4>
        <a:srgbClr val="F2A200"/>
      </a:accent4>
      <a:accent5>
        <a:srgbClr val="A5ACB0"/>
      </a:accent5>
      <a:accent6>
        <a:srgbClr val="A1C4D0"/>
      </a:accent6>
      <a:hlink>
        <a:srgbClr val="0000FF"/>
      </a:hlink>
      <a:folHlink>
        <a:srgbClr val="800080"/>
      </a:folHlink>
    </a:clrScheme>
    <a:fontScheme name="CGI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6E34B20C0DB449E15B5021174A248" ma:contentTypeVersion="0" ma:contentTypeDescription="Create a new document." ma:contentTypeScope="" ma:versionID="00f206aae17ce00770f1258babcd118d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A68ABE6D-8ECC-4010-9A7D-7016E91F40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E31895-8364-45FD-BF85-471FADEAA1E8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A01B70A-46E4-4BC2-B69A-1958570663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DA64CB76-130D-4DEA-8B56-438718CCB1DB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820d33d7-bbe4-47b8-a5ad-6a3992657a0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Logica CV 1003 Simple</Template>
  <TotalTime>41</TotalTime>
  <Pages>5</Pages>
  <Words>1072</Words>
  <Characters>6727</Characters>
  <Application>Microsoft Office Word</Application>
  <DocSecurity>0</DocSecurity>
  <Lines>207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CV template</vt:lpstr>
    </vt:vector>
  </TitlesOfParts>
  <Company>CGI</Company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CV template</dc:title>
  <dc:creator>Neil Gunnell</dc:creator>
  <cp:lastModifiedBy>Singh, Harmeet</cp:lastModifiedBy>
  <cp:revision>8</cp:revision>
  <cp:lastPrinted>2003-02-17T11:55:00Z</cp:lastPrinted>
  <dcterms:created xsi:type="dcterms:W3CDTF">2025-12-24T10:15:00Z</dcterms:created>
  <dcterms:modified xsi:type="dcterms:W3CDTF">2026-01-17T17:09:00Z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lassificationContentMarkingFooterShapeIds">
    <vt:lpwstr>2784a616,1b53db7e,602d9d36</vt:lpwstr>
  </property>
  <property fmtid="{D5CDD505-2E9C-101B-9397-08002B2CF9AE}" pid="4" name="ClassificationContentMarkingFooterFontProps">
    <vt:lpwstr>#000000,9,Arial</vt:lpwstr>
  </property>
  <property fmtid="{D5CDD505-2E9C-101B-9397-08002B2CF9AE}" pid="5" name="ClassificationContentMarkingFooterText">
    <vt:lpwstr>Confidential</vt:lpwstr>
  </property>
</Properties>
</file>